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EB9FC" w14:textId="77777777" w:rsidR="00E243C6" w:rsidRDefault="00D329C7" w:rsidP="00D329C7">
      <w:pPr>
        <w:pStyle w:val="Title"/>
      </w:pPr>
      <w:r>
        <w:t xml:space="preserve">Computer Science </w:t>
      </w:r>
      <w:r w:rsidR="005A4039">
        <w:t>NEA</w:t>
      </w:r>
    </w:p>
    <w:p w14:paraId="0001F203" w14:textId="77777777" w:rsidR="00D329C7" w:rsidRDefault="00D329C7" w:rsidP="00D329C7">
      <w:pPr>
        <w:pStyle w:val="Heading1"/>
      </w:pPr>
      <w:r>
        <w:t>Section 1</w:t>
      </w:r>
      <w:r w:rsidR="00314789">
        <w:t xml:space="preserve"> and 2</w:t>
      </w:r>
      <w:r>
        <w:t>:</w:t>
      </w:r>
    </w:p>
    <w:p w14:paraId="65ADFB22" w14:textId="77777777" w:rsidR="00D329C7" w:rsidRDefault="00D329C7" w:rsidP="00D329C7">
      <w:pPr>
        <w:pStyle w:val="Heading2"/>
      </w:pPr>
      <w:r>
        <w:t>Assess:</w:t>
      </w:r>
    </w:p>
    <w:p w14:paraId="5E884156" w14:textId="77777777" w:rsidR="00D329C7" w:rsidRDefault="00D329C7" w:rsidP="00D329C7">
      <w:pPr>
        <w:pStyle w:val="ListParagraph"/>
        <w:numPr>
          <w:ilvl w:val="0"/>
          <w:numId w:val="1"/>
        </w:numPr>
      </w:pPr>
      <w:r>
        <w:t>Get name and age</w:t>
      </w:r>
    </w:p>
    <w:p w14:paraId="2C3F5CDB" w14:textId="77777777" w:rsidR="00D329C7" w:rsidRDefault="00D329C7" w:rsidP="00D329C7">
      <w:pPr>
        <w:pStyle w:val="ListParagraph"/>
        <w:numPr>
          <w:ilvl w:val="0"/>
          <w:numId w:val="1"/>
        </w:numPr>
      </w:pPr>
      <w:r>
        <w:t>Split string to first 3 characters and add age to the end of the string</w:t>
      </w:r>
    </w:p>
    <w:p w14:paraId="15DA0485" w14:textId="77777777" w:rsidR="00133C25" w:rsidRDefault="00133C25" w:rsidP="00D329C7">
      <w:pPr>
        <w:pStyle w:val="ListParagraph"/>
        <w:numPr>
          <w:ilvl w:val="0"/>
          <w:numId w:val="1"/>
        </w:numPr>
      </w:pPr>
      <w:r>
        <w:t>Get user password</w:t>
      </w:r>
    </w:p>
    <w:p w14:paraId="67EC1651" w14:textId="77777777" w:rsidR="00D329C7" w:rsidRDefault="00D329C7" w:rsidP="00D329C7">
      <w:pPr>
        <w:pStyle w:val="Heading2"/>
      </w:pPr>
      <w:r>
        <w:t>Design:</w:t>
      </w:r>
    </w:p>
    <w:p w14:paraId="6720FD83" w14:textId="77777777" w:rsidR="00D329C7" w:rsidRPr="00D329C7" w:rsidRDefault="00D329C7" w:rsidP="00D329C7">
      <w:pPr>
        <w:pStyle w:val="NoSpacing"/>
        <w:ind w:left="720"/>
      </w:pPr>
      <w:r w:rsidRPr="00D329C7">
        <w:t>name = INPUT What is your name?</w:t>
      </w:r>
    </w:p>
    <w:p w14:paraId="77AA6D7E" w14:textId="77777777" w:rsidR="00D329C7" w:rsidRPr="00D329C7" w:rsidRDefault="00D329C7" w:rsidP="00D329C7">
      <w:pPr>
        <w:pStyle w:val="NoSpacing"/>
        <w:ind w:left="720"/>
      </w:pPr>
      <w:r w:rsidRPr="00D329C7">
        <w:t>age = INPUT What is your age?</w:t>
      </w:r>
    </w:p>
    <w:p w14:paraId="603771FC" w14:textId="77777777" w:rsidR="00D329C7" w:rsidRPr="00D329C7" w:rsidRDefault="00D329C7" w:rsidP="00D329C7">
      <w:pPr>
        <w:pStyle w:val="NoSpacing"/>
        <w:ind w:left="720"/>
      </w:pPr>
      <w:r w:rsidRPr="00D329C7">
        <w:t>username = name[:3]+age</w:t>
      </w:r>
    </w:p>
    <w:p w14:paraId="4A1CAA16" w14:textId="77777777" w:rsidR="00D329C7" w:rsidRDefault="00D329C7" w:rsidP="00D329C7">
      <w:pPr>
        <w:pStyle w:val="NoSpacing"/>
        <w:ind w:left="720"/>
      </w:pPr>
      <w:r w:rsidRPr="00D329C7">
        <w:t>PRINT username</w:t>
      </w:r>
    </w:p>
    <w:p w14:paraId="48B5EA27" w14:textId="77777777" w:rsidR="00691A77" w:rsidRDefault="00691A77" w:rsidP="00D329C7">
      <w:pPr>
        <w:pStyle w:val="NoSpacing"/>
        <w:ind w:left="720"/>
      </w:pPr>
      <w:r>
        <w:t>password = INPUT Enter a password for your account</w:t>
      </w:r>
    </w:p>
    <w:p w14:paraId="05E4C40C" w14:textId="77777777" w:rsidR="008738DA" w:rsidRDefault="00964ABA" w:rsidP="00D329C7">
      <w:pPr>
        <w:pStyle w:val="NoSpacing"/>
        <w:ind w:left="720"/>
      </w:pPr>
      <w:r>
        <w:t>Add</w:t>
      </w:r>
      <w:r w:rsidR="008738DA">
        <w:t xml:space="preserve"> details to file</w:t>
      </w:r>
      <w:r>
        <w:t xml:space="preserve"> “User Logins.txt”</w:t>
      </w:r>
    </w:p>
    <w:p w14:paraId="3441A6B9" w14:textId="77777777" w:rsidR="00D329C7" w:rsidRDefault="00691A77" w:rsidP="00D329C7">
      <w:pPr>
        <w:pStyle w:val="NoSpacing"/>
        <w:ind w:left="720"/>
      </w:pPr>
      <w:r>
        <w:rPr>
          <w:lang w:eastAsia="en-GB"/>
        </w:rPr>
        <w:drawing>
          <wp:anchor distT="0" distB="0" distL="114300" distR="114300" simplePos="0" relativeHeight="251657216" behindDoc="1" locked="0" layoutInCell="1" allowOverlap="1" wp14:anchorId="229140B3" wp14:editId="72C11D44">
            <wp:simplePos x="0" y="0"/>
            <wp:positionH relativeFrom="page">
              <wp:posOffset>1797685</wp:posOffset>
            </wp:positionH>
            <wp:positionV relativeFrom="paragraph">
              <wp:posOffset>8890</wp:posOffset>
            </wp:positionV>
            <wp:extent cx="3086100" cy="1819275"/>
            <wp:effectExtent l="0" t="0" r="0" b="9525"/>
            <wp:wrapTight wrapText="bothSides">
              <wp:wrapPolygon edited="0">
                <wp:start x="0" y="0"/>
                <wp:lineTo x="0" y="21487"/>
                <wp:lineTo x="21467" y="21487"/>
                <wp:lineTo x="2146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1272" t="22750" r="24883" b="20819"/>
                    <a:stretch/>
                  </pic:blipFill>
                  <pic:spPr bwMode="auto">
                    <a:xfrm>
                      <a:off x="0" y="0"/>
                      <a:ext cx="3086100" cy="1819275"/>
                    </a:xfrm>
                    <a:prstGeom prst="rect">
                      <a:avLst/>
                    </a:prstGeom>
                    <a:ln>
                      <a:noFill/>
                    </a:ln>
                    <a:extLst>
                      <a:ext uri="{53640926-AAD7-44D8-BBD7-CCE9431645EC}">
                        <a14:shadowObscured xmlns:a14="http://schemas.microsoft.com/office/drawing/2010/main"/>
                      </a:ext>
                    </a:extLst>
                  </pic:spPr>
                </pic:pic>
              </a:graphicData>
            </a:graphic>
          </wp:anchor>
        </w:drawing>
      </w:r>
    </w:p>
    <w:p w14:paraId="55A5E10C" w14:textId="77777777" w:rsidR="00691A77" w:rsidRDefault="00691A77" w:rsidP="00D329C7">
      <w:pPr>
        <w:pStyle w:val="Heading2"/>
      </w:pPr>
    </w:p>
    <w:p w14:paraId="57B75B08" w14:textId="77777777" w:rsidR="00691A77" w:rsidRDefault="00691A77" w:rsidP="00D329C7">
      <w:pPr>
        <w:pStyle w:val="Heading2"/>
      </w:pPr>
    </w:p>
    <w:p w14:paraId="302C1B4C" w14:textId="77777777" w:rsidR="00691A77" w:rsidRDefault="00691A77" w:rsidP="00D329C7">
      <w:pPr>
        <w:pStyle w:val="Heading2"/>
      </w:pPr>
    </w:p>
    <w:p w14:paraId="272000D6" w14:textId="77777777" w:rsidR="00691A77" w:rsidRDefault="00691A77" w:rsidP="00D329C7">
      <w:pPr>
        <w:pStyle w:val="Heading2"/>
      </w:pPr>
    </w:p>
    <w:p w14:paraId="11CCDD7F" w14:textId="77777777" w:rsidR="00691A77" w:rsidRDefault="00691A77" w:rsidP="00D329C7">
      <w:pPr>
        <w:pStyle w:val="Heading2"/>
      </w:pPr>
    </w:p>
    <w:p w14:paraId="7B5A1D1C" w14:textId="77777777" w:rsidR="00691A77" w:rsidRDefault="00691A77" w:rsidP="00D329C7">
      <w:pPr>
        <w:pStyle w:val="Heading2"/>
      </w:pPr>
    </w:p>
    <w:p w14:paraId="4B1BC26B" w14:textId="77777777" w:rsidR="00200F7F" w:rsidRDefault="00964ABA" w:rsidP="00D329C7">
      <w:pPr>
        <w:pStyle w:val="Heading2"/>
      </w:pPr>
      <w:r>
        <w:rPr>
          <w:noProof/>
          <w:lang w:eastAsia="en-GB"/>
        </w:rPr>
        <w:drawing>
          <wp:anchor distT="0" distB="0" distL="114300" distR="114300" simplePos="0" relativeHeight="251658240" behindDoc="0" locked="0" layoutInCell="1" allowOverlap="1" wp14:anchorId="7BA47B3E" wp14:editId="758CB269">
            <wp:simplePos x="0" y="0"/>
            <wp:positionH relativeFrom="margin">
              <wp:posOffset>-401955</wp:posOffset>
            </wp:positionH>
            <wp:positionV relativeFrom="margin">
              <wp:posOffset>5079365</wp:posOffset>
            </wp:positionV>
            <wp:extent cx="7164070" cy="12573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164070" cy="1257300"/>
                    </a:xfrm>
                    <a:prstGeom prst="rect">
                      <a:avLst/>
                    </a:prstGeom>
                  </pic:spPr>
                </pic:pic>
              </a:graphicData>
            </a:graphic>
          </wp:anchor>
        </w:drawing>
      </w:r>
      <w:r w:rsidR="00D329C7">
        <w:t>Develop:</w:t>
      </w:r>
      <w:r w:rsidR="00200F7F" w:rsidRPr="00200F7F">
        <w:rPr>
          <w:noProof/>
        </w:rPr>
        <w:t xml:space="preserve"> </w:t>
      </w:r>
    </w:p>
    <w:p w14:paraId="02FE5778" w14:textId="77777777" w:rsidR="00964ABA" w:rsidRDefault="00964ABA" w:rsidP="00200F7F"/>
    <w:p w14:paraId="726E4CD7" w14:textId="77777777" w:rsidR="00200F7F" w:rsidRDefault="00200F7F" w:rsidP="00200F7F">
      <w:r>
        <w:rPr>
          <w:noProof/>
          <w:lang w:eastAsia="en-GB"/>
        </w:rPr>
        <w:drawing>
          <wp:anchor distT="0" distB="0" distL="114300" distR="114300" simplePos="0" relativeHeight="251659264" behindDoc="1" locked="0" layoutInCell="1" allowOverlap="1" wp14:anchorId="05BEADF3" wp14:editId="31A557F6">
            <wp:simplePos x="0" y="0"/>
            <wp:positionH relativeFrom="margin">
              <wp:posOffset>-657225</wp:posOffset>
            </wp:positionH>
            <wp:positionV relativeFrom="margin">
              <wp:posOffset>6467475</wp:posOffset>
            </wp:positionV>
            <wp:extent cx="4648200" cy="22561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48200" cy="2256155"/>
                    </a:xfrm>
                    <a:prstGeom prst="rect">
                      <a:avLst/>
                    </a:prstGeom>
                  </pic:spPr>
                </pic:pic>
              </a:graphicData>
            </a:graphic>
            <wp14:sizeRelH relativeFrom="margin">
              <wp14:pctWidth>0</wp14:pctWidth>
            </wp14:sizeRelH>
            <wp14:sizeRelV relativeFrom="margin">
              <wp14:pctHeight>0</wp14:pctHeight>
            </wp14:sizeRelV>
          </wp:anchor>
        </w:drawing>
      </w:r>
      <w:r>
        <w:t>I have given the user the choice to create a username but if they want the program to assign one then the format given in the brief is used.</w:t>
      </w:r>
    </w:p>
    <w:p w14:paraId="0C86C16F" w14:textId="77777777" w:rsidR="00D329C7" w:rsidRDefault="00200F7F" w:rsidP="00200F7F">
      <w:r>
        <w:t xml:space="preserve">This is the function executed when the user presses the register button on the login screen. It brings </w:t>
      </w:r>
      <w:r w:rsidR="00964ABA">
        <w:rPr>
          <w:noProof/>
          <w:lang w:eastAsia="en-GB"/>
        </w:rPr>
        <w:lastRenderedPageBreak/>
        <w:drawing>
          <wp:anchor distT="0" distB="0" distL="114300" distR="114300" simplePos="0" relativeHeight="251660288" behindDoc="1" locked="0" layoutInCell="1" allowOverlap="1" wp14:anchorId="21901DDB" wp14:editId="2F2C4EE9">
            <wp:simplePos x="0" y="0"/>
            <wp:positionH relativeFrom="margin">
              <wp:posOffset>-500380</wp:posOffset>
            </wp:positionH>
            <wp:positionV relativeFrom="margin">
              <wp:posOffset>94615</wp:posOffset>
            </wp:positionV>
            <wp:extent cx="3467100" cy="204406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67100" cy="2044065"/>
                    </a:xfrm>
                    <a:prstGeom prst="rect">
                      <a:avLst/>
                    </a:prstGeom>
                  </pic:spPr>
                </pic:pic>
              </a:graphicData>
            </a:graphic>
            <wp14:sizeRelV relativeFrom="margin">
              <wp14:pctHeight>0</wp14:pctHeight>
            </wp14:sizeRelV>
          </wp:anchor>
        </w:drawing>
      </w:r>
      <w:r>
        <w:t>up the necessary entry fields detailed in the brief as well as the aforementioned option of creating a unique username.</w:t>
      </w:r>
    </w:p>
    <w:p w14:paraId="28B763F7" w14:textId="77777777" w:rsidR="00200F7F" w:rsidRDefault="00200F7F" w:rsidP="00200F7F">
      <w:r>
        <w:t xml:space="preserve">This is the register screen where the user will enter the details. It also tells the user that the program will assign a username if the username field is left empty. This is a good addition to the brief as people with the same </w:t>
      </w:r>
      <w:r w:rsidR="005A4039">
        <w:t>first 3 letters and age would be stuck with the same username. This is something that should not have to be a problem and gives a more tailored experience for the user.</w:t>
      </w:r>
    </w:p>
    <w:p w14:paraId="1E82CDC1" w14:textId="77777777" w:rsidR="001576CA" w:rsidRDefault="001576CA" w:rsidP="00200F7F">
      <w:r w:rsidRPr="005A4039">
        <w:rPr>
          <w:noProof/>
          <w:lang w:eastAsia="en-GB"/>
        </w:rPr>
        <w:drawing>
          <wp:anchor distT="0" distB="0" distL="114300" distR="114300" simplePos="0" relativeHeight="251661312" behindDoc="1" locked="0" layoutInCell="1" allowOverlap="1" wp14:anchorId="22FB91DE" wp14:editId="51DC129E">
            <wp:simplePos x="0" y="0"/>
            <wp:positionH relativeFrom="margin">
              <wp:align>center</wp:align>
            </wp:positionH>
            <wp:positionV relativeFrom="paragraph">
              <wp:posOffset>315595</wp:posOffset>
            </wp:positionV>
            <wp:extent cx="7404100" cy="3009900"/>
            <wp:effectExtent l="0" t="0" r="6350" b="0"/>
            <wp:wrapTight wrapText="bothSides">
              <wp:wrapPolygon edited="0">
                <wp:start x="0" y="0"/>
                <wp:lineTo x="0" y="21463"/>
                <wp:lineTo x="21563" y="21463"/>
                <wp:lineTo x="215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404100" cy="3009900"/>
                    </a:xfrm>
                    <a:prstGeom prst="rect">
                      <a:avLst/>
                    </a:prstGeom>
                  </pic:spPr>
                </pic:pic>
              </a:graphicData>
            </a:graphic>
            <wp14:sizeRelH relativeFrom="margin">
              <wp14:pctWidth>0</wp14:pctWidth>
            </wp14:sizeRelH>
            <wp14:sizeRelV relativeFrom="margin">
              <wp14:pctHeight>0</wp14:pctHeight>
            </wp14:sizeRelV>
          </wp:anchor>
        </w:drawing>
      </w:r>
    </w:p>
    <w:p w14:paraId="1B1C227B" w14:textId="77777777" w:rsidR="001576CA" w:rsidRPr="00E52D81" w:rsidRDefault="00E52D81" w:rsidP="00200F7F">
      <w:pPr>
        <w:rPr>
          <w:i/>
          <w:color w:val="4472C4" w:themeColor="accent1"/>
        </w:rPr>
      </w:pPr>
      <w:r>
        <w:rPr>
          <w:i/>
          <w:color w:val="4472C4" w:themeColor="accent1"/>
        </w:rPr>
        <w:t xml:space="preserve">Note: In the </w:t>
      </w:r>
      <w:proofErr w:type="spellStart"/>
      <w:proofErr w:type="gramStart"/>
      <w:r>
        <w:rPr>
          <w:i/>
          <w:color w:val="4472C4" w:themeColor="accent1"/>
        </w:rPr>
        <w:t>root.after</w:t>
      </w:r>
      <w:proofErr w:type="spellEnd"/>
      <w:proofErr w:type="gramEnd"/>
      <w:r>
        <w:rPr>
          <w:i/>
          <w:color w:val="4472C4" w:themeColor="accent1"/>
        </w:rPr>
        <w:t xml:space="preserve"> line, 2000 has been changed to 4000 to allow for easier reading</w:t>
      </w:r>
    </w:p>
    <w:p w14:paraId="21639975" w14:textId="3C005EAF" w:rsidR="005A4039" w:rsidRDefault="001576CA" w:rsidP="00200F7F">
      <w:r w:rsidRPr="006F6716">
        <w:rPr>
          <w:noProof/>
          <w:lang w:eastAsia="en-GB"/>
        </w:rPr>
        <w:drawing>
          <wp:anchor distT="0" distB="0" distL="114300" distR="114300" simplePos="0" relativeHeight="251662336" behindDoc="1" locked="0" layoutInCell="1" allowOverlap="1" wp14:anchorId="333F9396" wp14:editId="02C3064D">
            <wp:simplePos x="0" y="0"/>
            <wp:positionH relativeFrom="margin">
              <wp:posOffset>3693160</wp:posOffset>
            </wp:positionH>
            <wp:positionV relativeFrom="paragraph">
              <wp:posOffset>1070610</wp:posOffset>
            </wp:positionV>
            <wp:extent cx="2543175" cy="1114425"/>
            <wp:effectExtent l="0" t="0" r="9525" b="9525"/>
            <wp:wrapTight wrapText="bothSides">
              <wp:wrapPolygon edited="0">
                <wp:start x="0" y="0"/>
                <wp:lineTo x="0" y="21415"/>
                <wp:lineTo x="21519" y="21415"/>
                <wp:lineTo x="2151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43175" cy="1114425"/>
                    </a:xfrm>
                    <a:prstGeom prst="rect">
                      <a:avLst/>
                    </a:prstGeom>
                  </pic:spPr>
                </pic:pic>
              </a:graphicData>
            </a:graphic>
          </wp:anchor>
        </w:drawing>
      </w:r>
      <w:r w:rsidR="005A4039">
        <w:t xml:space="preserve">This is the function executed when the user presses the </w:t>
      </w:r>
      <w:r>
        <w:t>‘Next’</w:t>
      </w:r>
      <w:r w:rsidR="005A4039">
        <w:t xml:space="preserve"> button. It takes the values that the user has entered in each field and then stores it an appropriately named variable. This also checks whether the user has entered something in the username field and generates a username based on the outcome of the if statement. Next, it checks if the username already exists by using another function that I will show below. If the username does already exist, then the username and password fields are cleared, and it tells the user for </w:t>
      </w:r>
      <w:r w:rsidR="004E68CE">
        <w:t>4</w:t>
      </w:r>
      <w:r w:rsidR="005A4039">
        <w:t xml:space="preserve"> seconds that the username already is taken and that they must enter a new username and the function is stopped. If the username doesn’t exist, the program writes the information provided by the user in to a txt file called User Logins</w:t>
      </w:r>
      <w:r w:rsidR="00A21BF9">
        <w:t>.</w:t>
      </w:r>
      <w:r w:rsidR="006F6716">
        <w:t xml:space="preserve"> Finally, it removes the widgets and shows a label that says:</w:t>
      </w:r>
    </w:p>
    <w:p w14:paraId="0502F001" w14:textId="77777777" w:rsidR="00F40999" w:rsidRDefault="00F40999" w:rsidP="00200F7F"/>
    <w:p w14:paraId="5CBE0950" w14:textId="77777777" w:rsidR="005A4039" w:rsidRDefault="001576CA" w:rsidP="00200F7F">
      <w:r>
        <w:rPr>
          <w:noProof/>
          <w:lang w:eastAsia="en-GB"/>
        </w:rPr>
        <w:lastRenderedPageBreak/>
        <w:drawing>
          <wp:anchor distT="0" distB="0" distL="114300" distR="114300" simplePos="0" relativeHeight="251663360" behindDoc="1" locked="0" layoutInCell="1" allowOverlap="1" wp14:anchorId="0A5AB149" wp14:editId="0ED575B8">
            <wp:simplePos x="0" y="0"/>
            <wp:positionH relativeFrom="margin">
              <wp:posOffset>-133350</wp:posOffset>
            </wp:positionH>
            <wp:positionV relativeFrom="paragraph">
              <wp:posOffset>142875</wp:posOffset>
            </wp:positionV>
            <wp:extent cx="3800475" cy="1590675"/>
            <wp:effectExtent l="0" t="0" r="9525" b="9525"/>
            <wp:wrapTight wrapText="bothSides">
              <wp:wrapPolygon edited="0">
                <wp:start x="0" y="0"/>
                <wp:lineTo x="0" y="21471"/>
                <wp:lineTo x="21546" y="21471"/>
                <wp:lineTo x="2154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00475" cy="1590675"/>
                    </a:xfrm>
                    <a:prstGeom prst="rect">
                      <a:avLst/>
                    </a:prstGeom>
                  </pic:spPr>
                </pic:pic>
              </a:graphicData>
            </a:graphic>
            <wp14:sizeRelH relativeFrom="margin">
              <wp14:pctWidth>0</wp14:pctWidth>
            </wp14:sizeRelH>
            <wp14:sizeRelV relativeFrom="margin">
              <wp14:pctHeight>0</wp14:pctHeight>
            </wp14:sizeRelV>
          </wp:anchor>
        </w:drawing>
      </w:r>
      <w:r>
        <w:t>This is the function that checks each username and sees if the username exists. It looks at each line and splits it, so it only deals with the usernames. It then adds the username to the list</w:t>
      </w:r>
      <w:r w:rsidR="00E52D81">
        <w:t xml:space="preserve"> and checks whether the username the user has entered is from already in use. This also works for program generated usernames</w:t>
      </w:r>
      <w:r w:rsidR="00314789">
        <w:t>.</w:t>
      </w:r>
    </w:p>
    <w:p w14:paraId="01782FB0" w14:textId="77777777" w:rsidR="00314789" w:rsidRDefault="00314789" w:rsidP="00314789">
      <w:pPr>
        <w:pStyle w:val="Heading2"/>
      </w:pPr>
      <w:r>
        <w:t>Testing:</w:t>
      </w:r>
    </w:p>
    <w:p w14:paraId="7ACA1C72" w14:textId="77777777" w:rsidR="00314789" w:rsidRDefault="00314789" w:rsidP="00314789">
      <w:r>
        <w:rPr>
          <w:noProof/>
          <w:lang w:eastAsia="en-GB"/>
        </w:rPr>
        <w:drawing>
          <wp:anchor distT="0" distB="0" distL="114300" distR="114300" simplePos="0" relativeHeight="251664384" behindDoc="1" locked="0" layoutInCell="1" allowOverlap="1" wp14:anchorId="199DFB28" wp14:editId="2E11BABC">
            <wp:simplePos x="0" y="0"/>
            <wp:positionH relativeFrom="margin">
              <wp:align>left</wp:align>
            </wp:positionH>
            <wp:positionV relativeFrom="paragraph">
              <wp:posOffset>11430</wp:posOffset>
            </wp:positionV>
            <wp:extent cx="3448050" cy="1943100"/>
            <wp:effectExtent l="0" t="0" r="0" b="0"/>
            <wp:wrapTight wrapText="bothSides">
              <wp:wrapPolygon edited="0">
                <wp:start x="0" y="0"/>
                <wp:lineTo x="0" y="21388"/>
                <wp:lineTo x="21481" y="21388"/>
                <wp:lineTo x="2148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48050" cy="1943100"/>
                    </a:xfrm>
                    <a:prstGeom prst="rect">
                      <a:avLst/>
                    </a:prstGeom>
                  </pic:spPr>
                </pic:pic>
              </a:graphicData>
            </a:graphic>
          </wp:anchor>
        </w:drawing>
      </w:r>
    </w:p>
    <w:p w14:paraId="36B23362" w14:textId="77777777" w:rsidR="00314789" w:rsidRDefault="00314789" w:rsidP="00314789">
      <w:r w:rsidRPr="004D7FFC">
        <w:rPr>
          <w:b/>
          <w:color w:val="4472C4" w:themeColor="accent1"/>
        </w:rPr>
        <w:t>Test 1:</w:t>
      </w:r>
      <w:r>
        <w:t xml:space="preserve"> Generates username (first 3 letters of name followed by age) and asks for password</w:t>
      </w:r>
      <w:r w:rsidR="00D17DA3">
        <w:t>, then writes all details to file</w:t>
      </w:r>
    </w:p>
    <w:p w14:paraId="6D6A0041" w14:textId="77777777" w:rsidR="00D17DA3" w:rsidRDefault="00314789" w:rsidP="00D17DA3">
      <w:r w:rsidRPr="004D7FFC">
        <w:rPr>
          <w:b/>
          <w:noProof/>
          <w:color w:val="4472C4" w:themeColor="accent1"/>
          <w:lang w:eastAsia="en-GB"/>
        </w:rPr>
        <w:drawing>
          <wp:anchor distT="0" distB="0" distL="114300" distR="114300" simplePos="0" relativeHeight="251665408" behindDoc="1" locked="0" layoutInCell="1" allowOverlap="1" wp14:anchorId="3DA2441F" wp14:editId="79359330">
            <wp:simplePos x="0" y="0"/>
            <wp:positionH relativeFrom="margin">
              <wp:align>right</wp:align>
            </wp:positionH>
            <wp:positionV relativeFrom="paragraph">
              <wp:posOffset>786765</wp:posOffset>
            </wp:positionV>
            <wp:extent cx="5731510" cy="762000"/>
            <wp:effectExtent l="0" t="0" r="2540" b="0"/>
            <wp:wrapTight wrapText="bothSides">
              <wp:wrapPolygon edited="0">
                <wp:start x="0" y="0"/>
                <wp:lineTo x="0" y="21060"/>
                <wp:lineTo x="21538" y="21060"/>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62097"/>
                    <a:stretch/>
                  </pic:blipFill>
                  <pic:spPr bwMode="auto">
                    <a:xfrm>
                      <a:off x="0" y="0"/>
                      <a:ext cx="5731510" cy="762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D7FFC">
        <w:rPr>
          <w:b/>
          <w:color w:val="4472C4" w:themeColor="accent1"/>
        </w:rPr>
        <w:t>Outcome:</w:t>
      </w:r>
      <w:r>
        <w:t xml:space="preserve"> The name and age are joined together. Password is successfully recognised</w:t>
      </w:r>
      <w:r w:rsidR="00D17DA3">
        <w:t>. All details are written</w:t>
      </w:r>
    </w:p>
    <w:p w14:paraId="1698ACA9" w14:textId="77777777" w:rsidR="00D17DA3" w:rsidRDefault="00D17DA3" w:rsidP="00D17DA3"/>
    <w:p w14:paraId="7A248A5C" w14:textId="77777777" w:rsidR="00D17DA3" w:rsidRDefault="00D17DA3" w:rsidP="00D17DA3">
      <w:pPr>
        <w:rPr>
          <w:noProof/>
        </w:rPr>
      </w:pPr>
      <w:r w:rsidRPr="004D7FFC">
        <w:rPr>
          <w:b/>
          <w:color w:val="4472C4" w:themeColor="accent1"/>
        </w:rPr>
        <w:t>Test 2:</w:t>
      </w:r>
      <w:r>
        <w:t xml:space="preserve"> Login when details entered correctly.</w:t>
      </w:r>
      <w:r w:rsidRPr="00D17DA3">
        <w:rPr>
          <w:noProof/>
        </w:rPr>
        <w:t xml:space="preserve"> </w:t>
      </w:r>
    </w:p>
    <w:p w14:paraId="66DCE9C0" w14:textId="77777777" w:rsidR="00D17DA3" w:rsidRDefault="004D7FFC" w:rsidP="00D17DA3">
      <w:r w:rsidRPr="004D7FFC">
        <w:rPr>
          <w:b/>
          <w:noProof/>
          <w:color w:val="4472C4" w:themeColor="accent1"/>
          <w:lang w:eastAsia="en-GB"/>
        </w:rPr>
        <w:drawing>
          <wp:anchor distT="0" distB="0" distL="114300" distR="114300" simplePos="0" relativeHeight="251666432" behindDoc="1" locked="0" layoutInCell="1" allowOverlap="1" wp14:anchorId="73E19522" wp14:editId="175C90ED">
            <wp:simplePos x="0" y="0"/>
            <wp:positionH relativeFrom="margin">
              <wp:align>left</wp:align>
            </wp:positionH>
            <wp:positionV relativeFrom="paragraph">
              <wp:posOffset>361315</wp:posOffset>
            </wp:positionV>
            <wp:extent cx="2800350" cy="1228725"/>
            <wp:effectExtent l="0" t="0" r="0" b="9525"/>
            <wp:wrapTight wrapText="bothSides">
              <wp:wrapPolygon edited="0">
                <wp:start x="0" y="0"/>
                <wp:lineTo x="0" y="21433"/>
                <wp:lineTo x="21453" y="21433"/>
                <wp:lineTo x="2145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00350" cy="1228725"/>
                    </a:xfrm>
                    <a:prstGeom prst="rect">
                      <a:avLst/>
                    </a:prstGeom>
                  </pic:spPr>
                </pic:pic>
              </a:graphicData>
            </a:graphic>
          </wp:anchor>
        </w:drawing>
      </w:r>
      <w:r w:rsidRPr="004D7FFC">
        <w:rPr>
          <w:b/>
          <w:noProof/>
          <w:color w:val="4472C4" w:themeColor="accent1"/>
          <w:lang w:eastAsia="en-GB"/>
        </w:rPr>
        <w:drawing>
          <wp:anchor distT="0" distB="0" distL="114300" distR="114300" simplePos="0" relativeHeight="251667456" behindDoc="1" locked="0" layoutInCell="1" allowOverlap="1" wp14:anchorId="5304C717" wp14:editId="55308A92">
            <wp:simplePos x="0" y="0"/>
            <wp:positionH relativeFrom="margin">
              <wp:align>right</wp:align>
            </wp:positionH>
            <wp:positionV relativeFrom="paragraph">
              <wp:posOffset>341630</wp:posOffset>
            </wp:positionV>
            <wp:extent cx="2616835" cy="1209675"/>
            <wp:effectExtent l="0" t="0" r="0" b="9525"/>
            <wp:wrapTight wrapText="bothSides">
              <wp:wrapPolygon edited="0">
                <wp:start x="0" y="0"/>
                <wp:lineTo x="0" y="21430"/>
                <wp:lineTo x="21385" y="21430"/>
                <wp:lineTo x="2138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16835" cy="1209675"/>
                    </a:xfrm>
                    <a:prstGeom prst="rect">
                      <a:avLst/>
                    </a:prstGeom>
                  </pic:spPr>
                </pic:pic>
              </a:graphicData>
            </a:graphic>
            <wp14:sizeRelH relativeFrom="margin">
              <wp14:pctWidth>0</wp14:pctWidth>
            </wp14:sizeRelH>
            <wp14:sizeRelV relativeFrom="margin">
              <wp14:pctHeight>0</wp14:pctHeight>
            </wp14:sizeRelV>
          </wp:anchor>
        </w:drawing>
      </w:r>
      <w:r w:rsidRPr="004D7FFC">
        <w:rPr>
          <w:b/>
          <w:color w:val="4472C4" w:themeColor="accent1"/>
        </w:rPr>
        <w:t>Outcome:</w:t>
      </w:r>
      <w:r>
        <w:t xml:space="preserve"> Successfully logged in</w:t>
      </w:r>
    </w:p>
    <w:p w14:paraId="44004E2E" w14:textId="77777777" w:rsidR="004D7FFC" w:rsidRDefault="004D7FFC" w:rsidP="00D17DA3"/>
    <w:p w14:paraId="5AC415F9" w14:textId="77777777" w:rsidR="004D7FFC" w:rsidRDefault="004D7FFC" w:rsidP="00D17DA3">
      <w:r w:rsidRPr="004D7FFC">
        <w:rPr>
          <w:b/>
          <w:color w:val="4472C4" w:themeColor="accent1"/>
        </w:rPr>
        <w:t>Test 3:</w:t>
      </w:r>
      <w:r>
        <w:t xml:space="preserve"> Doesn’t login when incorrect password is entered</w:t>
      </w:r>
    </w:p>
    <w:p w14:paraId="2F8BD470" w14:textId="77777777" w:rsidR="004D7FFC" w:rsidRDefault="004D7FFC" w:rsidP="00D17DA3">
      <w:r w:rsidRPr="004D7FFC">
        <w:rPr>
          <w:b/>
          <w:noProof/>
          <w:color w:val="4472C4" w:themeColor="accent1"/>
          <w:lang w:eastAsia="en-GB"/>
        </w:rPr>
        <w:drawing>
          <wp:anchor distT="0" distB="0" distL="114300" distR="114300" simplePos="0" relativeHeight="251669504" behindDoc="1" locked="0" layoutInCell="1" allowOverlap="1" wp14:anchorId="0AD6409F" wp14:editId="4240DEE7">
            <wp:simplePos x="0" y="0"/>
            <wp:positionH relativeFrom="margin">
              <wp:posOffset>3235960</wp:posOffset>
            </wp:positionH>
            <wp:positionV relativeFrom="paragraph">
              <wp:posOffset>104140</wp:posOffset>
            </wp:positionV>
            <wp:extent cx="2339340" cy="981075"/>
            <wp:effectExtent l="0" t="0" r="3810" b="9525"/>
            <wp:wrapTight wrapText="bothSides">
              <wp:wrapPolygon edited="0">
                <wp:start x="0" y="0"/>
                <wp:lineTo x="0" y="21390"/>
                <wp:lineTo x="21459" y="21390"/>
                <wp:lineTo x="2145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4957" t="49931" r="69588" b="38546"/>
                    <a:stretch/>
                  </pic:blipFill>
                  <pic:spPr bwMode="auto">
                    <a:xfrm>
                      <a:off x="0" y="0"/>
                      <a:ext cx="2339340" cy="981075"/>
                    </a:xfrm>
                    <a:prstGeom prst="rect">
                      <a:avLst/>
                    </a:prstGeom>
                    <a:ln>
                      <a:noFill/>
                    </a:ln>
                    <a:extLst>
                      <a:ext uri="{53640926-AAD7-44D8-BBD7-CCE9431645EC}">
                        <a14:shadowObscured xmlns:a14="http://schemas.microsoft.com/office/drawing/2010/main"/>
                      </a:ext>
                    </a:extLst>
                  </pic:spPr>
                </pic:pic>
              </a:graphicData>
            </a:graphic>
          </wp:anchor>
        </w:drawing>
      </w:r>
      <w:r w:rsidRPr="004D7FFC">
        <w:rPr>
          <w:b/>
          <w:noProof/>
          <w:color w:val="4472C4" w:themeColor="accent1"/>
          <w:lang w:eastAsia="en-GB"/>
        </w:rPr>
        <w:drawing>
          <wp:anchor distT="0" distB="0" distL="114300" distR="114300" simplePos="0" relativeHeight="251668480" behindDoc="1" locked="0" layoutInCell="1" allowOverlap="1" wp14:anchorId="55C2DF77" wp14:editId="4DB411EB">
            <wp:simplePos x="0" y="0"/>
            <wp:positionH relativeFrom="margin">
              <wp:align>left</wp:align>
            </wp:positionH>
            <wp:positionV relativeFrom="margin">
              <wp:posOffset>8034655</wp:posOffset>
            </wp:positionV>
            <wp:extent cx="2800350" cy="11715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00350" cy="1171575"/>
                    </a:xfrm>
                    <a:prstGeom prst="rect">
                      <a:avLst/>
                    </a:prstGeom>
                  </pic:spPr>
                </pic:pic>
              </a:graphicData>
            </a:graphic>
          </wp:anchor>
        </w:drawing>
      </w:r>
      <w:r w:rsidRPr="004D7FFC">
        <w:rPr>
          <w:b/>
          <w:color w:val="4472C4" w:themeColor="accent1"/>
        </w:rPr>
        <w:t>Outcome:</w:t>
      </w:r>
      <w:r>
        <w:t xml:space="preserve"> Tells user that the password is incorrect</w:t>
      </w:r>
    </w:p>
    <w:p w14:paraId="2261A481" w14:textId="77777777" w:rsidR="004D7FFC" w:rsidRDefault="004D7FFC" w:rsidP="00D17DA3">
      <w:r w:rsidRPr="004D7FFC">
        <w:rPr>
          <w:b/>
          <w:color w:val="4472C4" w:themeColor="accent1"/>
        </w:rPr>
        <w:lastRenderedPageBreak/>
        <w:t>Test 4:</w:t>
      </w:r>
      <w:r>
        <w:t xml:space="preserve"> Doesn’t login when unregistered username entered</w:t>
      </w:r>
    </w:p>
    <w:p w14:paraId="16F0BE36" w14:textId="77777777" w:rsidR="004D7FFC" w:rsidRDefault="004D7FFC" w:rsidP="00D17DA3">
      <w:r w:rsidRPr="004D7FFC">
        <w:rPr>
          <w:b/>
          <w:noProof/>
          <w:color w:val="4472C4" w:themeColor="accent1"/>
          <w:lang w:eastAsia="en-GB"/>
        </w:rPr>
        <w:drawing>
          <wp:anchor distT="0" distB="0" distL="114300" distR="114300" simplePos="0" relativeHeight="251671552" behindDoc="1" locked="0" layoutInCell="1" allowOverlap="1" wp14:anchorId="1A659C1C" wp14:editId="10204196">
            <wp:simplePos x="0" y="0"/>
            <wp:positionH relativeFrom="margin">
              <wp:align>right</wp:align>
            </wp:positionH>
            <wp:positionV relativeFrom="paragraph">
              <wp:posOffset>371475</wp:posOffset>
            </wp:positionV>
            <wp:extent cx="2743200" cy="1152525"/>
            <wp:effectExtent l="0" t="0" r="0" b="9525"/>
            <wp:wrapTight wrapText="bothSides">
              <wp:wrapPolygon edited="0">
                <wp:start x="0" y="0"/>
                <wp:lineTo x="0" y="21421"/>
                <wp:lineTo x="21450" y="21421"/>
                <wp:lineTo x="2145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43200" cy="1152525"/>
                    </a:xfrm>
                    <a:prstGeom prst="rect">
                      <a:avLst/>
                    </a:prstGeom>
                  </pic:spPr>
                </pic:pic>
              </a:graphicData>
            </a:graphic>
          </wp:anchor>
        </w:drawing>
      </w:r>
      <w:r w:rsidRPr="004D7FFC">
        <w:rPr>
          <w:b/>
          <w:noProof/>
          <w:color w:val="4472C4" w:themeColor="accent1"/>
          <w:lang w:eastAsia="en-GB"/>
        </w:rPr>
        <w:drawing>
          <wp:anchor distT="0" distB="0" distL="114300" distR="114300" simplePos="0" relativeHeight="251670528" behindDoc="1" locked="0" layoutInCell="1" allowOverlap="1" wp14:anchorId="13EFA258" wp14:editId="4080C978">
            <wp:simplePos x="0" y="0"/>
            <wp:positionH relativeFrom="margin">
              <wp:align>left</wp:align>
            </wp:positionH>
            <wp:positionV relativeFrom="paragraph">
              <wp:posOffset>333375</wp:posOffset>
            </wp:positionV>
            <wp:extent cx="2819400" cy="1228725"/>
            <wp:effectExtent l="0" t="0" r="0" b="9525"/>
            <wp:wrapTight wrapText="bothSides">
              <wp:wrapPolygon edited="0">
                <wp:start x="0" y="0"/>
                <wp:lineTo x="0" y="21433"/>
                <wp:lineTo x="21454" y="21433"/>
                <wp:lineTo x="2145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19400" cy="1228725"/>
                    </a:xfrm>
                    <a:prstGeom prst="rect">
                      <a:avLst/>
                    </a:prstGeom>
                  </pic:spPr>
                </pic:pic>
              </a:graphicData>
            </a:graphic>
            <wp14:sizeRelH relativeFrom="page">
              <wp14:pctWidth>0</wp14:pctWidth>
            </wp14:sizeRelH>
            <wp14:sizeRelV relativeFrom="page">
              <wp14:pctHeight>0</wp14:pctHeight>
            </wp14:sizeRelV>
          </wp:anchor>
        </w:drawing>
      </w:r>
      <w:r w:rsidRPr="004D7FFC">
        <w:rPr>
          <w:b/>
          <w:color w:val="4472C4" w:themeColor="accent1"/>
        </w:rPr>
        <w:t>Outcome</w:t>
      </w:r>
      <w:r>
        <w:t>: Tells user to register</w:t>
      </w:r>
    </w:p>
    <w:p w14:paraId="2CBDCCD3" w14:textId="79D2A944" w:rsidR="004D7FFC" w:rsidRDefault="008738DA" w:rsidP="008738DA">
      <w:pPr>
        <w:pStyle w:val="Heading1"/>
      </w:pPr>
      <w:r>
        <w:t>Section 3</w:t>
      </w:r>
      <w:r w:rsidR="002268B9">
        <w:t xml:space="preserve"> (and code for Section 4)</w:t>
      </w:r>
      <w:r>
        <w:t>:</w:t>
      </w:r>
    </w:p>
    <w:p w14:paraId="08677EC4" w14:textId="77777777" w:rsidR="008738DA" w:rsidRDefault="008738DA" w:rsidP="008738DA">
      <w:pPr>
        <w:pStyle w:val="Heading2"/>
      </w:pPr>
      <w:r>
        <w:t>Assess:</w:t>
      </w:r>
    </w:p>
    <w:p w14:paraId="0576DCF4" w14:textId="77777777" w:rsidR="008738DA" w:rsidRDefault="008738DA" w:rsidP="008738DA">
      <w:pPr>
        <w:pStyle w:val="ListParagraph"/>
        <w:numPr>
          <w:ilvl w:val="0"/>
          <w:numId w:val="2"/>
        </w:numPr>
      </w:pPr>
      <w:r>
        <w:t>Choose difficulty</w:t>
      </w:r>
    </w:p>
    <w:p w14:paraId="3C073583" w14:textId="77777777" w:rsidR="008738DA" w:rsidRDefault="008738DA" w:rsidP="008738DA">
      <w:pPr>
        <w:pStyle w:val="ListParagraph"/>
        <w:numPr>
          <w:ilvl w:val="0"/>
          <w:numId w:val="2"/>
        </w:numPr>
      </w:pPr>
      <w:r>
        <w:t>Choose subject</w:t>
      </w:r>
    </w:p>
    <w:p w14:paraId="7B9CB741" w14:textId="77777777" w:rsidR="008738DA" w:rsidRDefault="008738DA" w:rsidP="008738DA">
      <w:pPr>
        <w:pStyle w:val="ListParagraph"/>
        <w:numPr>
          <w:ilvl w:val="0"/>
          <w:numId w:val="2"/>
        </w:numPr>
      </w:pPr>
      <w:r>
        <w:t>Get the questions from the question bank and store them in a variable</w:t>
      </w:r>
    </w:p>
    <w:p w14:paraId="462F428E" w14:textId="77777777" w:rsidR="008738DA" w:rsidRDefault="008738DA" w:rsidP="008738DA">
      <w:pPr>
        <w:pStyle w:val="Heading2"/>
      </w:pPr>
      <w:r>
        <w:t>Design:</w:t>
      </w:r>
    </w:p>
    <w:p w14:paraId="1E192ADD" w14:textId="77777777" w:rsidR="008738DA" w:rsidRDefault="008738DA" w:rsidP="008738DA">
      <w:pPr>
        <w:pStyle w:val="NoSpacing"/>
      </w:pPr>
      <w:r>
        <w:t>difficulty = INPUT Easy, Medium or Hard?</w:t>
      </w:r>
    </w:p>
    <w:p w14:paraId="468E1BA1" w14:textId="77777777" w:rsidR="008738DA" w:rsidRDefault="008738DA" w:rsidP="008738DA">
      <w:pPr>
        <w:pStyle w:val="NoSpacing"/>
      </w:pPr>
      <w:r>
        <w:t>subject = INPUT subject</w:t>
      </w:r>
    </w:p>
    <w:p w14:paraId="54C6C3EE" w14:textId="77777777" w:rsidR="008738DA" w:rsidRDefault="00964ABA" w:rsidP="008738DA">
      <w:pPr>
        <w:pStyle w:val="NoSpacing"/>
      </w:pPr>
      <w:r>
        <w:t>IF subject == physics THEN</w:t>
      </w:r>
    </w:p>
    <w:p w14:paraId="6857767F" w14:textId="77777777" w:rsidR="00964ABA" w:rsidRDefault="00964ABA" w:rsidP="008738DA">
      <w:pPr>
        <w:pStyle w:val="NoSpacing"/>
      </w:pPr>
      <w:r>
        <w:tab/>
        <w:t>DO Load physics questions with correct difficulty</w:t>
      </w:r>
    </w:p>
    <w:p w14:paraId="7E69DBB2" w14:textId="77777777" w:rsidR="00964ABA" w:rsidRDefault="00964ABA" w:rsidP="008738DA">
      <w:pPr>
        <w:pStyle w:val="NoSpacing"/>
      </w:pPr>
      <w:r>
        <w:t>ELIF subject == maths THEN</w:t>
      </w:r>
    </w:p>
    <w:p w14:paraId="3E1E3BA4" w14:textId="77777777" w:rsidR="00964ABA" w:rsidRDefault="00964ABA" w:rsidP="008738DA">
      <w:pPr>
        <w:pStyle w:val="NoSpacing"/>
      </w:pPr>
      <w:r>
        <w:tab/>
        <w:t>DO Load maths questions with correct difficulty</w:t>
      </w:r>
    </w:p>
    <w:p w14:paraId="28E2E5B6" w14:textId="77777777" w:rsidR="00964ABA" w:rsidRDefault="00964ABA" w:rsidP="008738DA">
      <w:pPr>
        <w:pStyle w:val="NoSpacing"/>
      </w:pPr>
      <w:r>
        <w:t>ELIF subject == general knowledge THEN</w:t>
      </w:r>
    </w:p>
    <w:p w14:paraId="23933682" w14:textId="77777777" w:rsidR="00964ABA" w:rsidRDefault="00964ABA" w:rsidP="008738DA">
      <w:pPr>
        <w:pStyle w:val="NoSpacing"/>
      </w:pPr>
      <w:r>
        <w:tab/>
        <w:t>DO Load general knowledge questions with correct difficulty</w:t>
      </w:r>
    </w:p>
    <w:p w14:paraId="619EE653" w14:textId="77777777" w:rsidR="00964ABA" w:rsidRDefault="00964ABA" w:rsidP="008738DA">
      <w:pPr>
        <w:pStyle w:val="NoSpacing"/>
      </w:pPr>
      <w:r>
        <w:t>ELIF subject == geography THEN</w:t>
      </w:r>
    </w:p>
    <w:p w14:paraId="27F6FAD6" w14:textId="77777777" w:rsidR="00964ABA" w:rsidRDefault="00964ABA" w:rsidP="008738DA">
      <w:pPr>
        <w:pStyle w:val="NoSpacing"/>
      </w:pPr>
      <w:r>
        <w:tab/>
        <w:t>DO Load geography questions with correct difficulty</w:t>
      </w:r>
    </w:p>
    <w:p w14:paraId="4901A0CF" w14:textId="77777777" w:rsidR="00964ABA" w:rsidRDefault="00964ABA" w:rsidP="008738DA">
      <w:pPr>
        <w:pStyle w:val="NoSpacing"/>
      </w:pPr>
      <w:r>
        <w:t>ELSE</w:t>
      </w:r>
    </w:p>
    <w:p w14:paraId="5E830076" w14:textId="77777777" w:rsidR="00964ABA" w:rsidRDefault="00964ABA" w:rsidP="008738DA">
      <w:pPr>
        <w:pStyle w:val="NoSpacing"/>
      </w:pPr>
      <w:r>
        <w:tab/>
        <w:t>DO PRINT subject not available</w:t>
      </w:r>
    </w:p>
    <w:p w14:paraId="62B591D8" w14:textId="77777777" w:rsidR="00362A5F" w:rsidRDefault="00964ABA" w:rsidP="008738DA">
      <w:pPr>
        <w:pStyle w:val="NoSpacing"/>
      </w:pPr>
      <w:r>
        <w:rPr>
          <w:lang w:eastAsia="en-GB"/>
        </w:rPr>
        <w:drawing>
          <wp:anchor distT="0" distB="0" distL="114300" distR="114300" simplePos="0" relativeHeight="251672576" behindDoc="1" locked="0" layoutInCell="1" allowOverlap="1" wp14:anchorId="39B59E92" wp14:editId="27BDE05B">
            <wp:simplePos x="0" y="0"/>
            <wp:positionH relativeFrom="column">
              <wp:posOffset>400949</wp:posOffset>
            </wp:positionH>
            <wp:positionV relativeFrom="paragraph">
              <wp:posOffset>11742</wp:posOffset>
            </wp:positionV>
            <wp:extent cx="5102860" cy="3038763"/>
            <wp:effectExtent l="0" t="0" r="2540" b="9525"/>
            <wp:wrapTight wrapText="bothSides">
              <wp:wrapPolygon edited="0">
                <wp:start x="0" y="0"/>
                <wp:lineTo x="0" y="21532"/>
                <wp:lineTo x="21530" y="21532"/>
                <wp:lineTo x="2153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02860" cy="3038763"/>
                    </a:xfrm>
                    <a:prstGeom prst="rect">
                      <a:avLst/>
                    </a:prstGeom>
                  </pic:spPr>
                </pic:pic>
              </a:graphicData>
            </a:graphic>
            <wp14:sizeRelH relativeFrom="margin">
              <wp14:pctWidth>0</wp14:pctWidth>
            </wp14:sizeRelH>
            <wp14:sizeRelV relativeFrom="margin">
              <wp14:pctHeight>0</wp14:pctHeight>
            </wp14:sizeRelV>
          </wp:anchor>
        </w:drawing>
      </w:r>
    </w:p>
    <w:p w14:paraId="6AA909A5" w14:textId="77777777" w:rsidR="00362A5F" w:rsidRPr="00362A5F" w:rsidRDefault="00362A5F" w:rsidP="00362A5F"/>
    <w:p w14:paraId="71E3FAA5" w14:textId="77777777" w:rsidR="00362A5F" w:rsidRPr="00362A5F" w:rsidRDefault="00362A5F" w:rsidP="00362A5F"/>
    <w:p w14:paraId="521387DF" w14:textId="77777777" w:rsidR="00362A5F" w:rsidRPr="00362A5F" w:rsidRDefault="00362A5F" w:rsidP="00362A5F"/>
    <w:p w14:paraId="525060A2" w14:textId="77777777" w:rsidR="00362A5F" w:rsidRPr="00362A5F" w:rsidRDefault="00362A5F" w:rsidP="00362A5F"/>
    <w:p w14:paraId="709812E5" w14:textId="77777777" w:rsidR="00362A5F" w:rsidRPr="00362A5F" w:rsidRDefault="00362A5F" w:rsidP="00362A5F"/>
    <w:p w14:paraId="1519D88D" w14:textId="77777777" w:rsidR="00362A5F" w:rsidRPr="00362A5F" w:rsidRDefault="00362A5F" w:rsidP="00362A5F"/>
    <w:p w14:paraId="1B95485B" w14:textId="135C5A23" w:rsidR="00362A5F" w:rsidRPr="00362A5F" w:rsidRDefault="00362A5F" w:rsidP="00362A5F"/>
    <w:p w14:paraId="49058833" w14:textId="6B03BB37" w:rsidR="00362A5F" w:rsidRPr="00362A5F" w:rsidRDefault="00362A5F" w:rsidP="00362A5F"/>
    <w:p w14:paraId="7446EEC1" w14:textId="551C94BD" w:rsidR="00362A5F" w:rsidRPr="00362A5F" w:rsidRDefault="00362A5F" w:rsidP="00362A5F"/>
    <w:p w14:paraId="60426756" w14:textId="6A38F8F6" w:rsidR="00964ABA" w:rsidRDefault="00964ABA" w:rsidP="00362A5F">
      <w:pPr>
        <w:pStyle w:val="Heading2"/>
        <w:rPr>
          <w:rFonts w:asciiTheme="minorHAnsi" w:eastAsiaTheme="minorHAnsi" w:hAnsiTheme="minorHAnsi" w:cstheme="minorBidi"/>
          <w:color w:val="auto"/>
          <w:sz w:val="22"/>
          <w:szCs w:val="22"/>
        </w:rPr>
      </w:pPr>
    </w:p>
    <w:p w14:paraId="6E832695" w14:textId="27758B9C" w:rsidR="00362A5F" w:rsidRPr="002D063F" w:rsidRDefault="004E68CE" w:rsidP="00362A5F">
      <w:pPr>
        <w:rPr>
          <w:i/>
          <w:color w:val="4472C4" w:themeColor="accent1"/>
        </w:rPr>
      </w:pPr>
      <w:r w:rsidRPr="002D063F">
        <w:rPr>
          <w:i/>
          <w:color w:val="4472C4" w:themeColor="accent1"/>
        </w:rPr>
        <w:t>Note: In the final selection</w:t>
      </w:r>
      <w:r w:rsidR="002D063F">
        <w:rPr>
          <w:i/>
          <w:color w:val="4472C4" w:themeColor="accent1"/>
        </w:rPr>
        <w:t xml:space="preserve"> in the flow chart</w:t>
      </w:r>
      <w:r w:rsidRPr="002D063F">
        <w:rPr>
          <w:i/>
          <w:color w:val="4472C4" w:themeColor="accent1"/>
        </w:rPr>
        <w:t>, it should lead to subject = geography, not physics (was a typo and not intentional</w:t>
      </w:r>
      <w:r w:rsidR="002D063F">
        <w:rPr>
          <w:i/>
          <w:color w:val="4472C4" w:themeColor="accent1"/>
        </w:rPr>
        <w:t>)</w:t>
      </w:r>
    </w:p>
    <w:p w14:paraId="386C01E3" w14:textId="41F0AE7E" w:rsidR="00362A5F" w:rsidRDefault="00362A5F" w:rsidP="00362A5F">
      <w:pPr>
        <w:pStyle w:val="Heading2"/>
      </w:pPr>
      <w:r>
        <w:t>Develop:</w:t>
      </w:r>
    </w:p>
    <w:p w14:paraId="4962E7A6" w14:textId="41CB0525" w:rsidR="004E68CE" w:rsidRDefault="004E68CE" w:rsidP="004E68CE">
      <w:r>
        <w:rPr>
          <w:noProof/>
          <w:lang w:eastAsia="en-GB"/>
        </w:rPr>
        <w:drawing>
          <wp:inline distT="0" distB="0" distL="0" distR="0" wp14:anchorId="14FC26CB" wp14:editId="3A54BBC8">
            <wp:extent cx="5731510" cy="10166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16635"/>
                    </a:xfrm>
                    <a:prstGeom prst="rect">
                      <a:avLst/>
                    </a:prstGeom>
                  </pic:spPr>
                </pic:pic>
              </a:graphicData>
            </a:graphic>
          </wp:inline>
        </w:drawing>
      </w:r>
      <w:r>
        <w:t>These are the widgets that are involved in the choosing of subject and difficulty</w:t>
      </w:r>
      <w:r w:rsidR="002D063F">
        <w:t>. The width of each widget is set manually as TKinter defaults to resize the buttons to the amount of text units it contains. This makes the program look unpolished and not uniform, so manual widths have been set to counter this.</w:t>
      </w:r>
    </w:p>
    <w:p w14:paraId="249129B2" w14:textId="689C1CB9" w:rsidR="002D063F" w:rsidRDefault="002D063F" w:rsidP="004E68CE">
      <w:r>
        <w:t>If you look at test 2 in section 1 and 2, you can see that the user is presented with two options, take the quiz or generate a report. The function below shows what happens when the user selects “Take the Quiz”.</w:t>
      </w:r>
    </w:p>
    <w:p w14:paraId="4806C677" w14:textId="7ADD2D99" w:rsidR="002D063F" w:rsidRDefault="002D063F" w:rsidP="004E68CE">
      <w:r>
        <w:rPr>
          <w:noProof/>
          <w:lang w:eastAsia="en-GB"/>
        </w:rPr>
        <w:drawing>
          <wp:anchor distT="0" distB="0" distL="114300" distR="114300" simplePos="0" relativeHeight="251674624" behindDoc="1" locked="0" layoutInCell="1" allowOverlap="1" wp14:anchorId="5032312D" wp14:editId="5FB4AE63">
            <wp:simplePos x="0" y="0"/>
            <wp:positionH relativeFrom="margin">
              <wp:posOffset>-621102</wp:posOffset>
            </wp:positionH>
            <wp:positionV relativeFrom="paragraph">
              <wp:posOffset>1566809</wp:posOffset>
            </wp:positionV>
            <wp:extent cx="2793365" cy="3225800"/>
            <wp:effectExtent l="0" t="0" r="6985" b="0"/>
            <wp:wrapTight wrapText="bothSides">
              <wp:wrapPolygon edited="0">
                <wp:start x="0" y="0"/>
                <wp:lineTo x="0" y="21430"/>
                <wp:lineTo x="21507" y="21430"/>
                <wp:lineTo x="2150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93365" cy="3225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3693E8F5" wp14:editId="3192F7CA">
            <wp:extent cx="4895850" cy="1447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5850" cy="1447800"/>
                    </a:xfrm>
                    <a:prstGeom prst="rect">
                      <a:avLst/>
                    </a:prstGeom>
                  </pic:spPr>
                </pic:pic>
              </a:graphicData>
            </a:graphic>
          </wp:inline>
        </w:drawing>
      </w:r>
    </w:p>
    <w:p w14:paraId="7B61D5EE" w14:textId="1E095F7C" w:rsidR="002D063F" w:rsidRDefault="002D063F" w:rsidP="002D063F">
      <w:r w:rsidRPr="002D063F">
        <w:rPr>
          <w:noProof/>
          <w:lang w:eastAsia="en-GB"/>
        </w:rPr>
        <w:drawing>
          <wp:anchor distT="0" distB="0" distL="114300" distR="114300" simplePos="0" relativeHeight="251673600" behindDoc="1" locked="0" layoutInCell="1" allowOverlap="1" wp14:anchorId="044C3F3D" wp14:editId="6E38C278">
            <wp:simplePos x="0" y="0"/>
            <wp:positionH relativeFrom="page">
              <wp:posOffset>4601606</wp:posOffset>
            </wp:positionH>
            <wp:positionV relativeFrom="paragraph">
              <wp:posOffset>2540</wp:posOffset>
            </wp:positionV>
            <wp:extent cx="2552700" cy="1562100"/>
            <wp:effectExtent l="0" t="0" r="0" b="0"/>
            <wp:wrapTight wrapText="bothSides">
              <wp:wrapPolygon edited="0">
                <wp:start x="0" y="0"/>
                <wp:lineTo x="0" y="21337"/>
                <wp:lineTo x="21439" y="21337"/>
                <wp:lineTo x="2143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52700" cy="1562100"/>
                    </a:xfrm>
                    <a:prstGeom prst="rect">
                      <a:avLst/>
                    </a:prstGeom>
                  </pic:spPr>
                </pic:pic>
              </a:graphicData>
            </a:graphic>
          </wp:anchor>
        </w:drawing>
      </w:r>
      <w:r>
        <w:t>This removes the 2 previous widgets and replaces them with the difficulty selection menu, which looks like the window on the right.</w:t>
      </w:r>
    </w:p>
    <w:p w14:paraId="68A0E3A6" w14:textId="77777777" w:rsidR="002D063F" w:rsidRPr="002D063F" w:rsidRDefault="002D063F" w:rsidP="002D063F"/>
    <w:p w14:paraId="253DA407" w14:textId="5D7ACE6E" w:rsidR="002D063F" w:rsidRDefault="002D063F" w:rsidP="002D063F">
      <w:r>
        <w:t xml:space="preserve">When the user clicks one of these buttons, one of the functions on the left is executed. In each of these functions, it removes the current widgets, and calls the same function “choose_subject”, however the parameters for each case is different, where the difficulty selected is written </w:t>
      </w:r>
      <w:r w:rsidR="001B0053">
        <w:t>in the brackets.</w:t>
      </w:r>
    </w:p>
    <w:p w14:paraId="4B4E34A4" w14:textId="124659E3" w:rsidR="001B0053" w:rsidRDefault="001B0053" w:rsidP="002D063F"/>
    <w:p w14:paraId="2FF318EE" w14:textId="1C103688" w:rsidR="001B0053" w:rsidRDefault="001B0053" w:rsidP="002D063F"/>
    <w:p w14:paraId="3508D19B" w14:textId="2E5DE4C0" w:rsidR="001B0053" w:rsidRDefault="001B0053" w:rsidP="002D063F"/>
    <w:p w14:paraId="631D717D" w14:textId="2643560D" w:rsidR="001B0053" w:rsidRDefault="001B0053" w:rsidP="002D063F">
      <w:r>
        <w:rPr>
          <w:noProof/>
          <w:lang w:eastAsia="en-GB"/>
        </w:rPr>
        <w:lastRenderedPageBreak/>
        <w:drawing>
          <wp:anchor distT="0" distB="0" distL="114300" distR="114300" simplePos="0" relativeHeight="251675648" behindDoc="1" locked="0" layoutInCell="1" allowOverlap="1" wp14:anchorId="33D3FEF5" wp14:editId="12895761">
            <wp:simplePos x="0" y="0"/>
            <wp:positionH relativeFrom="column">
              <wp:posOffset>0</wp:posOffset>
            </wp:positionH>
            <wp:positionV relativeFrom="paragraph">
              <wp:posOffset>0</wp:posOffset>
            </wp:positionV>
            <wp:extent cx="3733800" cy="1447800"/>
            <wp:effectExtent l="0" t="0" r="0" b="0"/>
            <wp:wrapTight wrapText="bothSides">
              <wp:wrapPolygon edited="0">
                <wp:start x="0" y="0"/>
                <wp:lineTo x="0" y="21316"/>
                <wp:lineTo x="21490" y="21316"/>
                <wp:lineTo x="2149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33800" cy="1447800"/>
                    </a:xfrm>
                    <a:prstGeom prst="rect">
                      <a:avLst/>
                    </a:prstGeom>
                  </pic:spPr>
                </pic:pic>
              </a:graphicData>
            </a:graphic>
          </wp:anchor>
        </w:drawing>
      </w:r>
      <w:r>
        <w:t>The first thing that happens is that we enable this function to change the value if the global variable “level”. Then the subject selection menu is brought up, and finally the value of the parameter difficulty is assigned to level. The menu looks like this:</w:t>
      </w:r>
    </w:p>
    <w:p w14:paraId="0048FE34" w14:textId="0CC35244" w:rsidR="001B0053" w:rsidRDefault="001B0053" w:rsidP="002D063F">
      <w:pPr>
        <w:rPr>
          <w:noProof/>
        </w:rPr>
      </w:pPr>
      <w:r>
        <w:rPr>
          <w:noProof/>
          <w:lang w:eastAsia="en-GB"/>
        </w:rPr>
        <w:drawing>
          <wp:anchor distT="0" distB="0" distL="114300" distR="114300" simplePos="0" relativeHeight="251677696" behindDoc="1" locked="0" layoutInCell="1" allowOverlap="1" wp14:anchorId="125A2D0F" wp14:editId="39E9D95D">
            <wp:simplePos x="0" y="0"/>
            <wp:positionH relativeFrom="margin">
              <wp:align>left</wp:align>
            </wp:positionH>
            <wp:positionV relativeFrom="paragraph">
              <wp:posOffset>1384336</wp:posOffset>
            </wp:positionV>
            <wp:extent cx="3800475" cy="2114550"/>
            <wp:effectExtent l="0" t="0" r="9525" b="0"/>
            <wp:wrapTight wrapText="bothSides">
              <wp:wrapPolygon edited="0">
                <wp:start x="0" y="0"/>
                <wp:lineTo x="0" y="21405"/>
                <wp:lineTo x="21546" y="21405"/>
                <wp:lineTo x="2154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00475" cy="2114550"/>
                    </a:xfrm>
                    <a:prstGeom prst="rect">
                      <a:avLst/>
                    </a:prstGeom>
                  </pic:spPr>
                </pic:pic>
              </a:graphicData>
            </a:graphic>
          </wp:anchor>
        </w:drawing>
      </w:r>
      <w:r>
        <w:rPr>
          <w:noProof/>
          <w:lang w:eastAsia="en-GB"/>
        </w:rPr>
        <w:drawing>
          <wp:anchor distT="0" distB="0" distL="114300" distR="114300" simplePos="0" relativeHeight="251676672" behindDoc="1" locked="0" layoutInCell="1" allowOverlap="1" wp14:anchorId="1E645620" wp14:editId="5B44964E">
            <wp:simplePos x="0" y="0"/>
            <wp:positionH relativeFrom="margin">
              <wp:align>left</wp:align>
            </wp:positionH>
            <wp:positionV relativeFrom="paragraph">
              <wp:posOffset>-4445</wp:posOffset>
            </wp:positionV>
            <wp:extent cx="2449830" cy="1334770"/>
            <wp:effectExtent l="0" t="0" r="7620" b="0"/>
            <wp:wrapTight wrapText="bothSides">
              <wp:wrapPolygon edited="0">
                <wp:start x="0" y="0"/>
                <wp:lineTo x="0" y="21271"/>
                <wp:lineTo x="21499" y="21271"/>
                <wp:lineTo x="2149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60783" cy="1341202"/>
                    </a:xfrm>
                    <a:prstGeom prst="rect">
                      <a:avLst/>
                    </a:prstGeom>
                  </pic:spPr>
                </pic:pic>
              </a:graphicData>
            </a:graphic>
            <wp14:sizeRelH relativeFrom="margin">
              <wp14:pctWidth>0</wp14:pctWidth>
            </wp14:sizeRelH>
            <wp14:sizeRelV relativeFrom="margin">
              <wp14:pctHeight>0</wp14:pctHeight>
            </wp14:sizeRelV>
          </wp:anchor>
        </w:drawing>
      </w:r>
      <w:r>
        <w:t>This is like the difficulty selection menu, as the same basic concepts are applied here. Each of the buttons has its own function. All these functions are identical apart from the file that these questions read. The physics function reads the physics file, the maths function reads the maths file etc. Here is an example of one of these functions:</w:t>
      </w:r>
      <w:r w:rsidRPr="001B0053">
        <w:rPr>
          <w:noProof/>
        </w:rPr>
        <w:t xml:space="preserve"> </w:t>
      </w:r>
    </w:p>
    <w:p w14:paraId="3C37AD51" w14:textId="47F2281D" w:rsidR="001B0053" w:rsidRDefault="001B0053" w:rsidP="002D063F">
      <w:r>
        <w:t xml:space="preserve">The function uses the global variables; level, contents and subject. Level is shown above, contents is the </w:t>
      </w:r>
      <w:r w:rsidR="002268B9">
        <w:t>file contents and the subject variable is used when writing the user results to the results file. All the difficulties are stored in the same file, to mean less clutter and less space used on the drive (optimised for space). Here is the file for physics:</w:t>
      </w:r>
    </w:p>
    <w:p w14:paraId="1232CECD" w14:textId="77777777" w:rsidR="002268B9" w:rsidRDefault="002268B9" w:rsidP="002D063F">
      <w:r>
        <w:rPr>
          <w:noProof/>
          <w:lang w:eastAsia="en-GB"/>
        </w:rPr>
        <w:drawing>
          <wp:inline distT="0" distB="0" distL="0" distR="0" wp14:anchorId="0E2B4E1F" wp14:editId="71472026">
            <wp:extent cx="5731510" cy="29597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59735"/>
                    </a:xfrm>
                    <a:prstGeom prst="rect">
                      <a:avLst/>
                    </a:prstGeom>
                  </pic:spPr>
                </pic:pic>
              </a:graphicData>
            </a:graphic>
          </wp:inline>
        </w:drawing>
      </w:r>
    </w:p>
    <w:p w14:paraId="69BBD9FB" w14:textId="77777777" w:rsidR="002268B9" w:rsidRDefault="002268B9" w:rsidP="002D063F"/>
    <w:p w14:paraId="761E59B6" w14:textId="747A3E2E" w:rsidR="002268B9" w:rsidRDefault="002268B9" w:rsidP="002D063F">
      <w:r>
        <w:lastRenderedPageBreak/>
        <w:t>The program reads this, and selects the correct lines depending on difficulty and then calls the “do quiz” function with the parameter contents, which are the questions. This is the do quiz function:</w:t>
      </w:r>
    </w:p>
    <w:p w14:paraId="199EDBBA" w14:textId="10B069DE" w:rsidR="002268B9" w:rsidRDefault="00CB4977" w:rsidP="002D063F">
      <w:r>
        <w:rPr>
          <w:noProof/>
          <w:lang w:eastAsia="en-GB"/>
        </w:rPr>
        <mc:AlternateContent>
          <mc:Choice Requires="wpg">
            <w:drawing>
              <wp:anchor distT="0" distB="0" distL="114300" distR="114300" simplePos="0" relativeHeight="251680768" behindDoc="0" locked="0" layoutInCell="1" allowOverlap="1" wp14:anchorId="391561DD" wp14:editId="5ADA2690">
                <wp:simplePos x="0" y="0"/>
                <wp:positionH relativeFrom="margin">
                  <wp:align>left</wp:align>
                </wp:positionH>
                <wp:positionV relativeFrom="paragraph">
                  <wp:posOffset>7620</wp:posOffset>
                </wp:positionV>
                <wp:extent cx="2725420" cy="5418455"/>
                <wp:effectExtent l="0" t="0" r="0" b="0"/>
                <wp:wrapTight wrapText="bothSides">
                  <wp:wrapPolygon edited="0">
                    <wp:start x="0" y="0"/>
                    <wp:lineTo x="0" y="21491"/>
                    <wp:lineTo x="21439" y="21491"/>
                    <wp:lineTo x="21439"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2725420" cy="5418455"/>
                          <a:chOff x="0" y="0"/>
                          <a:chExt cx="2725420" cy="5418455"/>
                        </a:xfrm>
                      </wpg:grpSpPr>
                      <pic:pic xmlns:pic="http://schemas.openxmlformats.org/drawingml/2006/picture">
                        <pic:nvPicPr>
                          <pic:cNvPr id="25" name="Picture 2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725420" cy="3761105"/>
                          </a:xfrm>
                          <a:prstGeom prst="rect">
                            <a:avLst/>
                          </a:prstGeom>
                        </pic:spPr>
                      </pic:pic>
                      <pic:pic xmlns:pic="http://schemas.openxmlformats.org/drawingml/2006/picture">
                        <pic:nvPicPr>
                          <pic:cNvPr id="26" name="Picture 2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3733800"/>
                            <a:ext cx="2725420" cy="1684655"/>
                          </a:xfrm>
                          <a:prstGeom prst="rect">
                            <a:avLst/>
                          </a:prstGeom>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4499CD4" id="Group 28" o:spid="_x0000_s1026" style="position:absolute;margin-left:0;margin-top:.6pt;width:214.6pt;height:426.65pt;z-index:251680768;mso-position-horizontal:left;mso-position-horizontal-relative:margin" coordsize="27254,54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&#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27254;height:37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">
                  <v:imagedata r:id="rId34" o:title=""/>
                </v:shape>
                <v:shape id="Picture 26" o:spid="_x0000_s1028" type="#_x0000_t75" style="position:absolute;top:37338;width:27254;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">
                  <v:imagedata r:id="rId35" o:title=""/>
                </v:shape>
                <w10:wrap type="tight" anchorx="margin"/>
              </v:group>
            </w:pict>
          </mc:Fallback>
        </mc:AlternateContent>
      </w:r>
      <w:r w:rsidR="002268B9">
        <w:t>This is the longest function in the program so far, but only because of the repeated replacement of the widgets which is necessary to move to the next question. The widgets will be shown under this</w:t>
      </w:r>
      <w:r w:rsidR="00033EFE">
        <w:t>.</w:t>
      </w:r>
    </w:p>
    <w:p w14:paraId="6B37D769" w14:textId="25156DD5" w:rsidR="0002411A" w:rsidRDefault="0002411A" w:rsidP="002D063F">
      <w:r>
        <w:t>First, it declares the global variable line, current and level. Line is the line in the text file that is used, current is the index of that line and level is the difficulty.</w:t>
      </w:r>
    </w:p>
    <w:p w14:paraId="57031AA2" w14:textId="76FD08D4" w:rsidR="00CB4977" w:rsidRDefault="00CB4977" w:rsidP="002D063F">
      <w:r>
        <w:rPr>
          <w:noProof/>
          <w:lang w:eastAsia="en-GB"/>
        </w:rPr>
        <w:drawing>
          <wp:anchor distT="0" distB="0" distL="114300" distR="114300" simplePos="0" relativeHeight="251682816" behindDoc="1" locked="0" layoutInCell="1" allowOverlap="1" wp14:anchorId="6220CE4B" wp14:editId="54915ED9">
            <wp:simplePos x="0" y="0"/>
            <wp:positionH relativeFrom="margin">
              <wp:align>right</wp:align>
            </wp:positionH>
            <wp:positionV relativeFrom="paragraph">
              <wp:posOffset>3637915</wp:posOffset>
            </wp:positionV>
            <wp:extent cx="2743200" cy="1362075"/>
            <wp:effectExtent l="0" t="0" r="0" b="9525"/>
            <wp:wrapTight wrapText="bothSides">
              <wp:wrapPolygon edited="0">
                <wp:start x="0" y="0"/>
                <wp:lineTo x="0" y="21449"/>
                <wp:lineTo x="21450" y="21449"/>
                <wp:lineTo x="2145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43200" cy="1362075"/>
                    </a:xfrm>
                    <a:prstGeom prst="rect">
                      <a:avLst/>
                    </a:prstGeom>
                  </pic:spPr>
                </pic:pic>
              </a:graphicData>
            </a:graphic>
          </wp:anchor>
        </w:drawing>
      </w:r>
      <w:r>
        <w:rPr>
          <w:noProof/>
          <w:lang w:eastAsia="en-GB"/>
        </w:rPr>
        <w:drawing>
          <wp:anchor distT="0" distB="0" distL="114300" distR="114300" simplePos="0" relativeHeight="251681792" behindDoc="1" locked="0" layoutInCell="1" allowOverlap="1" wp14:anchorId="0CD0F93A" wp14:editId="1A4DD6F3">
            <wp:simplePos x="0" y="0"/>
            <wp:positionH relativeFrom="margin">
              <wp:align>right</wp:align>
            </wp:positionH>
            <wp:positionV relativeFrom="paragraph">
              <wp:posOffset>2626995</wp:posOffset>
            </wp:positionV>
            <wp:extent cx="2571750" cy="990600"/>
            <wp:effectExtent l="0" t="0" r="0" b="0"/>
            <wp:wrapTight wrapText="bothSides">
              <wp:wrapPolygon edited="0">
                <wp:start x="0" y="0"/>
                <wp:lineTo x="0" y="21185"/>
                <wp:lineTo x="21440" y="21185"/>
                <wp:lineTo x="2144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71750" cy="990600"/>
                    </a:xfrm>
                    <a:prstGeom prst="rect">
                      <a:avLst/>
                    </a:prstGeom>
                  </pic:spPr>
                </pic:pic>
              </a:graphicData>
            </a:graphic>
            <wp14:sizeRelH relativeFrom="margin">
              <wp14:pctWidth>0</wp14:pctWidth>
            </wp14:sizeRelH>
            <wp14:sizeRelV relativeFrom="margin">
              <wp14:pctHeight>0</wp14:pctHeight>
            </wp14:sizeRelV>
          </wp:anchor>
        </w:drawing>
      </w:r>
      <w:r w:rsidR="0002411A">
        <w:t xml:space="preserve">First, it tries to assign the item at in current position in question (the parameter). If an Index Error is returned, it means that there is no item at current position, meaning that all the questions have been asked and so it does the final function, which is section 5 of the brief. If the line assignment is successful, then it removes the widgets from the subject menu and starts the quiz. It checks the value of level, then it assigns the options that are in the text file and assigns it to </w:t>
      </w:r>
      <w:proofErr w:type="spellStart"/>
      <w:r w:rsidR="0002411A">
        <w:t>optionA</w:t>
      </w:r>
      <w:proofErr w:type="spellEnd"/>
      <w:r w:rsidR="0002411A">
        <w:t xml:space="preserve">, </w:t>
      </w:r>
      <w:proofErr w:type="spellStart"/>
      <w:r w:rsidR="0002411A">
        <w:t>optionB</w:t>
      </w:r>
      <w:proofErr w:type="spellEnd"/>
      <w:r w:rsidR="0002411A">
        <w:t xml:space="preserve"> etc. Then it places these on the screen. The option widgets are labels that have the options and the choose widgets are buttons, which the user </w:t>
      </w:r>
      <w:r>
        <w:t>presses</w:t>
      </w:r>
      <w:r w:rsidR="0002411A">
        <w:t>.</w:t>
      </w:r>
      <w:r>
        <w:t xml:space="preserve"> </w:t>
      </w:r>
    </w:p>
    <w:p w14:paraId="18C2B79A" w14:textId="06257B95" w:rsidR="00CB4977" w:rsidRDefault="00CB4977" w:rsidP="002D063F">
      <w:r>
        <w:rPr>
          <w:noProof/>
          <w:lang w:eastAsia="en-GB"/>
        </w:rPr>
        <w:drawing>
          <wp:anchor distT="0" distB="0" distL="114300" distR="114300" simplePos="0" relativeHeight="251683840" behindDoc="1" locked="0" layoutInCell="1" allowOverlap="1" wp14:anchorId="5BA7F74C" wp14:editId="644A016C">
            <wp:simplePos x="0" y="0"/>
            <wp:positionH relativeFrom="margin">
              <wp:align>right</wp:align>
            </wp:positionH>
            <wp:positionV relativeFrom="paragraph">
              <wp:posOffset>2398395</wp:posOffset>
            </wp:positionV>
            <wp:extent cx="2696173" cy="1638300"/>
            <wp:effectExtent l="0" t="0" r="9525" b="0"/>
            <wp:wrapTight wrapText="bothSides">
              <wp:wrapPolygon edited="0">
                <wp:start x="0" y="0"/>
                <wp:lineTo x="0" y="21349"/>
                <wp:lineTo x="21524" y="21349"/>
                <wp:lineTo x="215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96173" cy="1638300"/>
                    </a:xfrm>
                    <a:prstGeom prst="rect">
                      <a:avLst/>
                    </a:prstGeom>
                  </pic:spPr>
                </pic:pic>
              </a:graphicData>
            </a:graphic>
            <wp14:sizeRelH relativeFrom="margin">
              <wp14:pctWidth>0</wp14:pctWidth>
            </wp14:sizeRelH>
            <wp14:sizeRelV relativeFrom="margin">
              <wp14:pctHeight>0</wp14:pctHeight>
            </wp14:sizeRelV>
          </wp:anchor>
        </w:drawing>
      </w:r>
      <w:r>
        <w:t>The first window is easy, the second is medium and the third is hard.</w:t>
      </w:r>
    </w:p>
    <w:p w14:paraId="6702B375" w14:textId="6DAB6F69" w:rsidR="00CB4977" w:rsidRDefault="00CB4977" w:rsidP="002D063F"/>
    <w:p w14:paraId="64DDFC2A" w14:textId="331FBC30" w:rsidR="00CB4977" w:rsidRDefault="00CB4977" w:rsidP="002D063F"/>
    <w:p w14:paraId="63834A9D" w14:textId="3ED24652" w:rsidR="00CB4977" w:rsidRDefault="00CB4977" w:rsidP="002D063F"/>
    <w:p w14:paraId="23E0971A" w14:textId="7A1175B7" w:rsidR="00CB4977" w:rsidRDefault="00CB4977" w:rsidP="002D063F"/>
    <w:p w14:paraId="0ADDF34E" w14:textId="7FCBBAB1" w:rsidR="00CB4977" w:rsidRDefault="00CB4977" w:rsidP="002D063F"/>
    <w:p w14:paraId="45C623D1" w14:textId="5D58EB28" w:rsidR="00CB4977" w:rsidRDefault="00CB4977" w:rsidP="002D063F"/>
    <w:p w14:paraId="37423C64" w14:textId="0313A086" w:rsidR="00CB4977" w:rsidRDefault="00CB4977" w:rsidP="002D063F"/>
    <w:p w14:paraId="4B81E74E" w14:textId="5193794C" w:rsidR="00CB4977" w:rsidRDefault="00CB4977" w:rsidP="002D063F"/>
    <w:p w14:paraId="0DF3A6FF" w14:textId="407BE0AE" w:rsidR="00CB4977" w:rsidRDefault="00CC72F5" w:rsidP="002D063F">
      <w:r>
        <w:rPr>
          <w:noProof/>
          <w:lang w:eastAsia="en-GB"/>
        </w:rPr>
        <w:lastRenderedPageBreak/>
        <w:drawing>
          <wp:anchor distT="0" distB="0" distL="114300" distR="114300" simplePos="0" relativeHeight="251685888" behindDoc="1" locked="0" layoutInCell="1" allowOverlap="1" wp14:anchorId="66D2247B" wp14:editId="74574527">
            <wp:simplePos x="0" y="0"/>
            <wp:positionH relativeFrom="margin">
              <wp:align>left</wp:align>
            </wp:positionH>
            <wp:positionV relativeFrom="paragraph">
              <wp:posOffset>619125</wp:posOffset>
            </wp:positionV>
            <wp:extent cx="2357120" cy="3686175"/>
            <wp:effectExtent l="0" t="0" r="5080" b="9525"/>
            <wp:wrapTight wrapText="bothSides">
              <wp:wrapPolygon edited="0">
                <wp:start x="0" y="0"/>
                <wp:lineTo x="0" y="21544"/>
                <wp:lineTo x="21472" y="21544"/>
                <wp:lineTo x="2147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57120" cy="3686175"/>
                    </a:xfrm>
                    <a:prstGeom prst="rect">
                      <a:avLst/>
                    </a:prstGeom>
                  </pic:spPr>
                </pic:pic>
              </a:graphicData>
            </a:graphic>
            <wp14:sizeRelH relativeFrom="margin">
              <wp14:pctWidth>0</wp14:pctWidth>
            </wp14:sizeRelH>
            <wp14:sizeRelV relativeFrom="margin">
              <wp14:pctHeight>0</wp14:pctHeight>
            </wp14:sizeRelV>
          </wp:anchor>
        </w:drawing>
      </w:r>
      <w:r w:rsidR="00CB4977" w:rsidRPr="00CB4977">
        <w:rPr>
          <w:noProof/>
          <w:lang w:eastAsia="en-GB"/>
        </w:rPr>
        <w:drawing>
          <wp:anchor distT="0" distB="0" distL="114300" distR="114300" simplePos="0" relativeHeight="251684864" behindDoc="1" locked="0" layoutInCell="1" allowOverlap="1" wp14:anchorId="2085316A" wp14:editId="3AA89F72">
            <wp:simplePos x="0" y="0"/>
            <wp:positionH relativeFrom="margin">
              <wp:posOffset>2562225</wp:posOffset>
            </wp:positionH>
            <wp:positionV relativeFrom="paragraph">
              <wp:posOffset>0</wp:posOffset>
            </wp:positionV>
            <wp:extent cx="3429000" cy="1365250"/>
            <wp:effectExtent l="0" t="0" r="0" b="6350"/>
            <wp:wrapTight wrapText="bothSides">
              <wp:wrapPolygon edited="0">
                <wp:start x="0" y="0"/>
                <wp:lineTo x="0" y="21399"/>
                <wp:lineTo x="21480" y="21399"/>
                <wp:lineTo x="2148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29000" cy="1365250"/>
                    </a:xfrm>
                    <a:prstGeom prst="rect">
                      <a:avLst/>
                    </a:prstGeom>
                  </pic:spPr>
                </pic:pic>
              </a:graphicData>
            </a:graphic>
            <wp14:sizeRelH relativeFrom="margin">
              <wp14:pctWidth>0</wp14:pctWidth>
            </wp14:sizeRelH>
            <wp14:sizeRelV relativeFrom="margin">
              <wp14:pctHeight>0</wp14:pctHeight>
            </wp14:sizeRelV>
          </wp:anchor>
        </w:drawing>
      </w:r>
      <w:r w:rsidR="00CB4977">
        <w:t>Here are the widgets for the questions and answers:</w:t>
      </w:r>
    </w:p>
    <w:p w14:paraId="1E7D6AF1" w14:textId="77777777" w:rsidR="00CC72F5" w:rsidRDefault="00CC72F5" w:rsidP="002D063F"/>
    <w:p w14:paraId="3D80472E" w14:textId="32FBD3EE" w:rsidR="00CB4977" w:rsidRDefault="00CB4977" w:rsidP="002D063F">
      <w:r>
        <w:t xml:space="preserve">Here are the functions that are executed when </w:t>
      </w:r>
      <w:r w:rsidR="00CC72F5">
        <w:t>a</w:t>
      </w:r>
      <w:r>
        <w:t xml:space="preserve"> button is clicked:</w:t>
      </w:r>
    </w:p>
    <w:p w14:paraId="638ABE72" w14:textId="4A7AEDEC" w:rsidR="00CB4977" w:rsidRDefault="00CB4977" w:rsidP="002D063F">
      <w:r>
        <w:t xml:space="preserve">First, it declares line, score, contents and current as global variables, then checks if for that question if the answer is correct. If this returns true, then </w:t>
      </w:r>
      <w:r w:rsidR="00CC72F5">
        <w:t>it increases the score by one and increases current by one, meaning that the next time do_quiz is performed, the next question is asked.</w:t>
      </w:r>
    </w:p>
    <w:p w14:paraId="457D5EC3" w14:textId="504598D4" w:rsidR="00CC72F5" w:rsidRDefault="00CC72F5" w:rsidP="002D063F">
      <w:r>
        <w:t>If current is greater than or equal to six, it will trigger an index error, which is why I used the try and except statement above.</w:t>
      </w:r>
    </w:p>
    <w:p w14:paraId="5BDFBECE" w14:textId="31A7C1E6" w:rsidR="00CC72F5" w:rsidRDefault="00CC72F5" w:rsidP="002D063F"/>
    <w:p w14:paraId="0BC65EF6" w14:textId="64EF34F2" w:rsidR="00CC72F5" w:rsidRDefault="00CC72F5" w:rsidP="00CC72F5">
      <w:pPr>
        <w:pStyle w:val="Heading2"/>
      </w:pPr>
      <w:r>
        <w:t>Testing:</w:t>
      </w:r>
    </w:p>
    <w:p w14:paraId="6F16F4AC" w14:textId="7E4E3F37" w:rsidR="00CC72F5" w:rsidRDefault="00CC72F5" w:rsidP="00CC72F5">
      <w:r w:rsidRPr="00CC72F5">
        <w:rPr>
          <w:b/>
          <w:color w:val="4472C4" w:themeColor="accent1"/>
        </w:rPr>
        <w:t>Test 1:</w:t>
      </w:r>
      <w:r w:rsidRPr="00CC72F5">
        <w:rPr>
          <w:color w:val="4472C4" w:themeColor="accent1"/>
        </w:rPr>
        <w:t xml:space="preserve"> </w:t>
      </w:r>
      <w:r>
        <w:t>Pressing Take Quiz takes you to the difficulty selection menu</w:t>
      </w:r>
    </w:p>
    <w:p w14:paraId="47B03153" w14:textId="5A872346" w:rsidR="00CC72F5" w:rsidRDefault="00CC72F5" w:rsidP="00CC72F5">
      <w:r>
        <w:rPr>
          <w:noProof/>
          <w:lang w:eastAsia="en-GB"/>
        </w:rPr>
        <w:drawing>
          <wp:anchor distT="0" distB="0" distL="114300" distR="114300" simplePos="0" relativeHeight="251687936" behindDoc="1" locked="0" layoutInCell="1" allowOverlap="1" wp14:anchorId="3C764713" wp14:editId="62B1B91A">
            <wp:simplePos x="0" y="0"/>
            <wp:positionH relativeFrom="margin">
              <wp:align>right</wp:align>
            </wp:positionH>
            <wp:positionV relativeFrom="paragraph">
              <wp:posOffset>8890</wp:posOffset>
            </wp:positionV>
            <wp:extent cx="2295525" cy="1404620"/>
            <wp:effectExtent l="0" t="0" r="9525" b="5080"/>
            <wp:wrapTight wrapText="bothSides">
              <wp:wrapPolygon edited="0">
                <wp:start x="0" y="0"/>
                <wp:lineTo x="0" y="21385"/>
                <wp:lineTo x="21510" y="21385"/>
                <wp:lineTo x="2151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95525" cy="1404620"/>
                    </a:xfrm>
                    <a:prstGeom prst="rect">
                      <a:avLst/>
                    </a:prstGeom>
                  </pic:spPr>
                </pic:pic>
              </a:graphicData>
            </a:graphic>
            <wp14:sizeRelH relativeFrom="margin">
              <wp14:pctWidth>0</wp14:pctWidth>
            </wp14:sizeRelH>
            <wp14:sizeRelV relativeFrom="margin">
              <wp14:pctHeight>0</wp14:pctHeight>
            </wp14:sizeRelV>
          </wp:anchor>
        </w:drawing>
      </w:r>
      <w:r w:rsidRPr="00CC72F5">
        <w:rPr>
          <w:b/>
          <w:color w:val="4472C4" w:themeColor="accent1"/>
        </w:rPr>
        <w:t>Outcome:</w:t>
      </w:r>
      <w:r>
        <w:rPr>
          <w:b/>
          <w:color w:val="4472C4" w:themeColor="accent1"/>
        </w:rPr>
        <w:t xml:space="preserve"> </w:t>
      </w:r>
      <w:r w:rsidRPr="00CC72F5">
        <w:t>The difficulty selection menu is brought up</w:t>
      </w:r>
    </w:p>
    <w:p w14:paraId="4B492B0D" w14:textId="4B26D61C" w:rsidR="00CC72F5" w:rsidRDefault="00CC72F5" w:rsidP="00CC72F5">
      <w:pPr>
        <w:rPr>
          <w:b/>
          <w:color w:val="4472C4" w:themeColor="accent1"/>
        </w:rPr>
      </w:pPr>
      <w:r>
        <w:rPr>
          <w:noProof/>
          <w:lang w:eastAsia="en-GB"/>
        </w:rPr>
        <w:drawing>
          <wp:anchor distT="0" distB="0" distL="114300" distR="114300" simplePos="0" relativeHeight="251686912" behindDoc="1" locked="0" layoutInCell="1" allowOverlap="1" wp14:anchorId="240C6E7C" wp14:editId="4ABD304A">
            <wp:simplePos x="0" y="0"/>
            <wp:positionH relativeFrom="margin">
              <wp:posOffset>485775</wp:posOffset>
            </wp:positionH>
            <wp:positionV relativeFrom="paragraph">
              <wp:posOffset>8255</wp:posOffset>
            </wp:positionV>
            <wp:extent cx="2209800" cy="990600"/>
            <wp:effectExtent l="0" t="0" r="0" b="0"/>
            <wp:wrapTight wrapText="bothSides">
              <wp:wrapPolygon edited="0">
                <wp:start x="0" y="0"/>
                <wp:lineTo x="0" y="21185"/>
                <wp:lineTo x="21414" y="21185"/>
                <wp:lineTo x="2141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09800" cy="990600"/>
                    </a:xfrm>
                    <a:prstGeom prst="rect">
                      <a:avLst/>
                    </a:prstGeom>
                  </pic:spPr>
                </pic:pic>
              </a:graphicData>
            </a:graphic>
          </wp:anchor>
        </w:drawing>
      </w:r>
    </w:p>
    <w:p w14:paraId="0BF0EA60" w14:textId="2454E9EF" w:rsidR="00CC72F5" w:rsidRDefault="00CC72F5" w:rsidP="00CC72F5">
      <w:pPr>
        <w:rPr>
          <w:b/>
          <w:color w:val="4472C4" w:themeColor="accent1"/>
        </w:rPr>
      </w:pPr>
    </w:p>
    <w:p w14:paraId="181EE082" w14:textId="2AEA271F" w:rsidR="00CC72F5" w:rsidRDefault="00CC72F5" w:rsidP="00CC72F5">
      <w:pPr>
        <w:rPr>
          <w:b/>
          <w:color w:val="4472C4" w:themeColor="accent1"/>
        </w:rPr>
      </w:pPr>
    </w:p>
    <w:p w14:paraId="186CDF83" w14:textId="236F79ED" w:rsidR="00CC72F5" w:rsidRDefault="00CC72F5" w:rsidP="00CC72F5">
      <w:pPr>
        <w:rPr>
          <w:b/>
          <w:color w:val="4472C4" w:themeColor="accent1"/>
        </w:rPr>
      </w:pPr>
    </w:p>
    <w:p w14:paraId="3595274B" w14:textId="30C2F1B3" w:rsidR="00CC72F5" w:rsidRDefault="00CC72F5" w:rsidP="00CC72F5">
      <w:pPr>
        <w:rPr>
          <w:b/>
          <w:color w:val="4472C4" w:themeColor="accent1"/>
        </w:rPr>
      </w:pPr>
      <w:r>
        <w:rPr>
          <w:b/>
          <w:color w:val="4472C4" w:themeColor="accent1"/>
        </w:rPr>
        <w:t xml:space="preserve">Test 2: </w:t>
      </w:r>
      <w:r w:rsidRPr="00CC72F5">
        <w:t>Selecting Easy then Physics will bring up a physics question with 2 options</w:t>
      </w:r>
    </w:p>
    <w:p w14:paraId="307F50AF" w14:textId="2FFB80F5" w:rsidR="00CC72F5" w:rsidRDefault="00CC72F5" w:rsidP="00CC72F5">
      <w:r>
        <w:rPr>
          <w:noProof/>
          <w:lang w:eastAsia="en-GB"/>
        </w:rPr>
        <w:drawing>
          <wp:anchor distT="0" distB="0" distL="114300" distR="114300" simplePos="0" relativeHeight="251688960" behindDoc="1" locked="0" layoutInCell="1" allowOverlap="1" wp14:anchorId="739D08F6" wp14:editId="30834BC8">
            <wp:simplePos x="0" y="0"/>
            <wp:positionH relativeFrom="column">
              <wp:posOffset>2657475</wp:posOffset>
            </wp:positionH>
            <wp:positionV relativeFrom="paragraph">
              <wp:posOffset>9525</wp:posOffset>
            </wp:positionV>
            <wp:extent cx="2743200" cy="1057275"/>
            <wp:effectExtent l="0" t="0" r="0" b="9525"/>
            <wp:wrapTight wrapText="bothSides">
              <wp:wrapPolygon edited="0">
                <wp:start x="0" y="0"/>
                <wp:lineTo x="0" y="21405"/>
                <wp:lineTo x="21450" y="21405"/>
                <wp:lineTo x="2145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43200" cy="1057275"/>
                    </a:xfrm>
                    <a:prstGeom prst="rect">
                      <a:avLst/>
                    </a:prstGeom>
                  </pic:spPr>
                </pic:pic>
              </a:graphicData>
            </a:graphic>
          </wp:anchor>
        </w:drawing>
      </w:r>
      <w:r>
        <w:rPr>
          <w:b/>
          <w:color w:val="4472C4" w:themeColor="accent1"/>
        </w:rPr>
        <w:t xml:space="preserve">Outcome: </w:t>
      </w:r>
      <w:r w:rsidRPr="00CC72F5">
        <w:t>User is presented with 2 options</w:t>
      </w:r>
    </w:p>
    <w:p w14:paraId="5DEB0489" w14:textId="1C19DE74" w:rsidR="00CC72F5" w:rsidRDefault="00CC72F5" w:rsidP="00CC72F5">
      <w:pPr>
        <w:rPr>
          <w:b/>
          <w:color w:val="4472C4" w:themeColor="accent1"/>
        </w:rPr>
      </w:pPr>
    </w:p>
    <w:p w14:paraId="2777C416" w14:textId="2A29C20A" w:rsidR="00CC72F5" w:rsidRDefault="00CC72F5" w:rsidP="00CC72F5">
      <w:pPr>
        <w:rPr>
          <w:b/>
          <w:color w:val="4472C4" w:themeColor="accent1"/>
        </w:rPr>
      </w:pPr>
    </w:p>
    <w:p w14:paraId="76513F92" w14:textId="27AA24A2" w:rsidR="00CC72F5" w:rsidRDefault="00CC72F5" w:rsidP="00CC72F5">
      <w:pPr>
        <w:rPr>
          <w:b/>
          <w:color w:val="4472C4" w:themeColor="accent1"/>
        </w:rPr>
      </w:pPr>
    </w:p>
    <w:p w14:paraId="05501D77" w14:textId="3DE96B8F" w:rsidR="00CC72F5" w:rsidRPr="00CC72F5" w:rsidRDefault="00731E8A" w:rsidP="00CC72F5">
      <w:r>
        <w:rPr>
          <w:noProof/>
          <w:lang w:eastAsia="en-GB"/>
        </w:rPr>
        <w:drawing>
          <wp:anchor distT="0" distB="0" distL="114300" distR="114300" simplePos="0" relativeHeight="251689984" behindDoc="1" locked="0" layoutInCell="1" allowOverlap="1" wp14:anchorId="545F26D0" wp14:editId="22D6874F">
            <wp:simplePos x="0" y="0"/>
            <wp:positionH relativeFrom="margin">
              <wp:posOffset>2770505</wp:posOffset>
            </wp:positionH>
            <wp:positionV relativeFrom="margin">
              <wp:posOffset>7777480</wp:posOffset>
            </wp:positionV>
            <wp:extent cx="2743200" cy="13620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43200" cy="1362075"/>
                    </a:xfrm>
                    <a:prstGeom prst="rect">
                      <a:avLst/>
                    </a:prstGeom>
                  </pic:spPr>
                </pic:pic>
              </a:graphicData>
            </a:graphic>
          </wp:anchor>
        </w:drawing>
      </w:r>
      <w:r w:rsidR="00CC72F5">
        <w:rPr>
          <w:b/>
          <w:color w:val="4472C4" w:themeColor="accent1"/>
        </w:rPr>
        <w:t xml:space="preserve">Test 3: </w:t>
      </w:r>
      <w:r w:rsidR="00CC72F5" w:rsidRPr="00CC72F5">
        <w:t>Selecting Medium then Physics will bring up a physics question with 3 options</w:t>
      </w:r>
    </w:p>
    <w:p w14:paraId="04510409" w14:textId="113F2133" w:rsidR="00CC72F5" w:rsidRDefault="00CC72F5" w:rsidP="00CC72F5">
      <w:r>
        <w:rPr>
          <w:b/>
          <w:color w:val="4472C4" w:themeColor="accent1"/>
        </w:rPr>
        <w:t xml:space="preserve">Outcome: </w:t>
      </w:r>
      <w:r w:rsidRPr="00CC72F5">
        <w:t>3 options</w:t>
      </w:r>
    </w:p>
    <w:p w14:paraId="4B4F19B0" w14:textId="349963E8" w:rsidR="00CC72F5" w:rsidRDefault="00CC72F5" w:rsidP="00CC72F5">
      <w:pPr>
        <w:rPr>
          <w:b/>
          <w:color w:val="4472C4" w:themeColor="accent1"/>
        </w:rPr>
      </w:pPr>
    </w:p>
    <w:p w14:paraId="6655049C" w14:textId="5F1A0006" w:rsidR="00CC72F5" w:rsidRDefault="00731E8A" w:rsidP="00CC72F5">
      <w:pPr>
        <w:rPr>
          <w:b/>
          <w:color w:val="4472C4" w:themeColor="accent1"/>
        </w:rPr>
      </w:pPr>
      <w:r>
        <w:rPr>
          <w:noProof/>
          <w:lang w:eastAsia="en-GB"/>
        </w:rPr>
        <w:lastRenderedPageBreak/>
        <w:drawing>
          <wp:anchor distT="0" distB="0" distL="114300" distR="114300" simplePos="0" relativeHeight="251691008" behindDoc="1" locked="0" layoutInCell="1" allowOverlap="1" wp14:anchorId="6F01DC4A" wp14:editId="52E1E27B">
            <wp:simplePos x="0" y="0"/>
            <wp:positionH relativeFrom="margin">
              <wp:posOffset>2693035</wp:posOffset>
            </wp:positionH>
            <wp:positionV relativeFrom="margin">
              <wp:posOffset>19050</wp:posOffset>
            </wp:positionV>
            <wp:extent cx="2743200" cy="16668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43200" cy="1666875"/>
                    </a:xfrm>
                    <a:prstGeom prst="rect">
                      <a:avLst/>
                    </a:prstGeom>
                  </pic:spPr>
                </pic:pic>
              </a:graphicData>
            </a:graphic>
          </wp:anchor>
        </w:drawing>
      </w:r>
    </w:p>
    <w:p w14:paraId="7A5D2DC5" w14:textId="7ABDD179" w:rsidR="00731E8A" w:rsidRDefault="00731E8A" w:rsidP="00CC72F5">
      <w:pPr>
        <w:rPr>
          <w:b/>
          <w:color w:val="4472C4" w:themeColor="accent1"/>
        </w:rPr>
      </w:pPr>
    </w:p>
    <w:p w14:paraId="758A705B" w14:textId="2CCE3A5D" w:rsidR="00CC72F5" w:rsidRDefault="00CC72F5" w:rsidP="00CC72F5">
      <w:pPr>
        <w:rPr>
          <w:b/>
          <w:color w:val="4472C4" w:themeColor="accent1"/>
        </w:rPr>
      </w:pPr>
      <w:r>
        <w:rPr>
          <w:b/>
          <w:color w:val="4472C4" w:themeColor="accent1"/>
        </w:rPr>
        <w:t xml:space="preserve">Test 4: </w:t>
      </w:r>
      <w:r w:rsidRPr="00E20DF4">
        <w:t>Selecting Hard then Physics will bring up a question with 4 options</w:t>
      </w:r>
    </w:p>
    <w:p w14:paraId="063373F9" w14:textId="559324AD" w:rsidR="00CC72F5" w:rsidRDefault="00CC72F5" w:rsidP="00CC72F5">
      <w:r>
        <w:rPr>
          <w:b/>
          <w:color w:val="4472C4" w:themeColor="accent1"/>
        </w:rPr>
        <w:t>Outcome:</w:t>
      </w:r>
      <w:r w:rsidRPr="00E20DF4">
        <w:t xml:space="preserve"> 4 options</w:t>
      </w:r>
    </w:p>
    <w:p w14:paraId="08F2E8A1" w14:textId="69D30B8D" w:rsidR="00731E8A" w:rsidRDefault="00731E8A" w:rsidP="00CC72F5">
      <w:pPr>
        <w:rPr>
          <w:b/>
          <w:color w:val="4472C4" w:themeColor="accent1"/>
        </w:rPr>
      </w:pPr>
    </w:p>
    <w:p w14:paraId="57860B05" w14:textId="7383DA31" w:rsidR="00731E8A" w:rsidRDefault="00731E8A" w:rsidP="00CC72F5">
      <w:pPr>
        <w:rPr>
          <w:b/>
          <w:color w:val="4472C4" w:themeColor="accent1"/>
        </w:rPr>
      </w:pPr>
      <w:r>
        <w:rPr>
          <w:noProof/>
          <w:lang w:eastAsia="en-GB"/>
        </w:rPr>
        <w:drawing>
          <wp:anchor distT="0" distB="0" distL="114300" distR="114300" simplePos="0" relativeHeight="251692032" behindDoc="1" locked="0" layoutInCell="1" allowOverlap="1" wp14:anchorId="7AC12A9A" wp14:editId="4673E4A5">
            <wp:simplePos x="0" y="0"/>
            <wp:positionH relativeFrom="column">
              <wp:posOffset>2695575</wp:posOffset>
            </wp:positionH>
            <wp:positionV relativeFrom="paragraph">
              <wp:posOffset>207010</wp:posOffset>
            </wp:positionV>
            <wp:extent cx="2743200" cy="1666875"/>
            <wp:effectExtent l="0" t="0" r="0" b="9525"/>
            <wp:wrapTight wrapText="bothSides">
              <wp:wrapPolygon edited="0">
                <wp:start x="0" y="0"/>
                <wp:lineTo x="0" y="21477"/>
                <wp:lineTo x="21450" y="21477"/>
                <wp:lineTo x="2145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43200" cy="1666875"/>
                    </a:xfrm>
                    <a:prstGeom prst="rect">
                      <a:avLst/>
                    </a:prstGeom>
                  </pic:spPr>
                </pic:pic>
              </a:graphicData>
            </a:graphic>
          </wp:anchor>
        </w:drawing>
      </w:r>
    </w:p>
    <w:p w14:paraId="606F20B9" w14:textId="1F7C02CB" w:rsidR="00731E8A" w:rsidRDefault="00731E8A" w:rsidP="00CC72F5">
      <w:pPr>
        <w:rPr>
          <w:b/>
          <w:color w:val="4472C4" w:themeColor="accent1"/>
        </w:rPr>
      </w:pPr>
    </w:p>
    <w:p w14:paraId="64E2B9AB" w14:textId="13F4871E" w:rsidR="00731E8A" w:rsidRPr="00731E8A" w:rsidRDefault="00731E8A" w:rsidP="00CC72F5">
      <w:r>
        <w:rPr>
          <w:b/>
          <w:color w:val="4472C4" w:themeColor="accent1"/>
        </w:rPr>
        <w:t xml:space="preserve">Test 5: </w:t>
      </w:r>
      <w:r w:rsidRPr="00731E8A">
        <w:t>Selecting an answer will bring the next question</w:t>
      </w:r>
    </w:p>
    <w:p w14:paraId="3138171D" w14:textId="68F3C31B" w:rsidR="00731E8A" w:rsidRDefault="00731E8A" w:rsidP="00CC72F5">
      <w:r>
        <w:rPr>
          <w:b/>
          <w:color w:val="4472C4" w:themeColor="accent1"/>
        </w:rPr>
        <w:t xml:space="preserve">Outcome: </w:t>
      </w:r>
      <w:r w:rsidRPr="00731E8A">
        <w:t xml:space="preserve">New question is displayed </w:t>
      </w:r>
    </w:p>
    <w:p w14:paraId="5223DD35" w14:textId="44EA09E7" w:rsidR="00731E8A" w:rsidRDefault="00731E8A" w:rsidP="00CC72F5"/>
    <w:p w14:paraId="618ABFFA" w14:textId="22F3CA97" w:rsidR="00731E8A" w:rsidRDefault="00731E8A" w:rsidP="00CC72F5"/>
    <w:p w14:paraId="5ACEA405" w14:textId="21BBB5E4" w:rsidR="00731E8A" w:rsidRDefault="00731E8A" w:rsidP="00CC72F5">
      <w:r>
        <w:rPr>
          <w:noProof/>
          <w:lang w:eastAsia="en-GB"/>
        </w:rPr>
        <w:drawing>
          <wp:anchor distT="0" distB="0" distL="114300" distR="114300" simplePos="0" relativeHeight="251693056" behindDoc="1" locked="0" layoutInCell="1" allowOverlap="1" wp14:anchorId="545401B7" wp14:editId="4A7D1C6A">
            <wp:simplePos x="0" y="0"/>
            <wp:positionH relativeFrom="column">
              <wp:posOffset>2695575</wp:posOffset>
            </wp:positionH>
            <wp:positionV relativeFrom="paragraph">
              <wp:posOffset>137795</wp:posOffset>
            </wp:positionV>
            <wp:extent cx="2743200" cy="1057275"/>
            <wp:effectExtent l="0" t="0" r="0" b="9525"/>
            <wp:wrapTight wrapText="bothSides">
              <wp:wrapPolygon edited="0">
                <wp:start x="0" y="0"/>
                <wp:lineTo x="0" y="21405"/>
                <wp:lineTo x="21450" y="21405"/>
                <wp:lineTo x="2145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43200" cy="1057275"/>
                    </a:xfrm>
                    <a:prstGeom prst="rect">
                      <a:avLst/>
                    </a:prstGeom>
                  </pic:spPr>
                </pic:pic>
              </a:graphicData>
            </a:graphic>
          </wp:anchor>
        </w:drawing>
      </w:r>
    </w:p>
    <w:p w14:paraId="5CA57122" w14:textId="0DD5B0D6" w:rsidR="00731E8A" w:rsidRDefault="00731E8A" w:rsidP="00731E8A">
      <w:pPr>
        <w:rPr>
          <w:b/>
          <w:color w:val="4472C4" w:themeColor="accent1"/>
        </w:rPr>
      </w:pPr>
      <w:r>
        <w:rPr>
          <w:b/>
          <w:color w:val="4472C4" w:themeColor="accent1"/>
        </w:rPr>
        <w:t xml:space="preserve">Test 6: </w:t>
      </w:r>
      <w:r w:rsidRPr="00CC72F5">
        <w:t>Selecting Easy</w:t>
      </w:r>
      <w:r>
        <w:t>,</w:t>
      </w:r>
      <w:r w:rsidRPr="00CC72F5">
        <w:t xml:space="preserve"> then </w:t>
      </w:r>
      <w:r>
        <w:t>General Knowledge</w:t>
      </w:r>
      <w:r w:rsidRPr="00CC72F5">
        <w:t xml:space="preserve"> will bring up a </w:t>
      </w:r>
      <w:r>
        <w:t>General Knowledge</w:t>
      </w:r>
      <w:r w:rsidRPr="00CC72F5">
        <w:t xml:space="preserve"> question with 2 options</w:t>
      </w:r>
    </w:p>
    <w:p w14:paraId="113C9B1C" w14:textId="59EDBE0F" w:rsidR="00731E8A" w:rsidRDefault="00731E8A" w:rsidP="00731E8A">
      <w:pPr>
        <w:rPr>
          <w:noProof/>
        </w:rPr>
      </w:pPr>
      <w:r>
        <w:rPr>
          <w:b/>
          <w:color w:val="4472C4" w:themeColor="accent1"/>
        </w:rPr>
        <w:t xml:space="preserve">Outcome: </w:t>
      </w:r>
      <w:r w:rsidRPr="00CC72F5">
        <w:t>User is presented with 2 options</w:t>
      </w:r>
      <w:r w:rsidRPr="00731E8A">
        <w:rPr>
          <w:noProof/>
        </w:rPr>
        <w:t xml:space="preserve"> </w:t>
      </w:r>
    </w:p>
    <w:p w14:paraId="10A127C2" w14:textId="70CA75D6" w:rsidR="00731E8A" w:rsidRDefault="00731E8A" w:rsidP="00731E8A">
      <w:r>
        <w:rPr>
          <w:noProof/>
          <w:lang w:eastAsia="en-GB"/>
        </w:rPr>
        <w:drawing>
          <wp:anchor distT="0" distB="0" distL="114300" distR="114300" simplePos="0" relativeHeight="251694080" behindDoc="1" locked="0" layoutInCell="1" allowOverlap="1" wp14:anchorId="30E1A1E8" wp14:editId="51DCE320">
            <wp:simplePos x="0" y="0"/>
            <wp:positionH relativeFrom="column">
              <wp:posOffset>2686050</wp:posOffset>
            </wp:positionH>
            <wp:positionV relativeFrom="paragraph">
              <wp:posOffset>151130</wp:posOffset>
            </wp:positionV>
            <wp:extent cx="2743200" cy="1362075"/>
            <wp:effectExtent l="0" t="0" r="0" b="9525"/>
            <wp:wrapTight wrapText="bothSides">
              <wp:wrapPolygon edited="0">
                <wp:start x="0" y="0"/>
                <wp:lineTo x="0" y="21449"/>
                <wp:lineTo x="21450" y="21449"/>
                <wp:lineTo x="2145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43200" cy="1362075"/>
                    </a:xfrm>
                    <a:prstGeom prst="rect">
                      <a:avLst/>
                    </a:prstGeom>
                  </pic:spPr>
                </pic:pic>
              </a:graphicData>
            </a:graphic>
          </wp:anchor>
        </w:drawing>
      </w:r>
    </w:p>
    <w:p w14:paraId="27D39048" w14:textId="77777777" w:rsidR="00731E8A" w:rsidRDefault="00731E8A" w:rsidP="00731E8A">
      <w:pPr>
        <w:rPr>
          <w:b/>
          <w:color w:val="4472C4" w:themeColor="accent1"/>
        </w:rPr>
      </w:pPr>
    </w:p>
    <w:p w14:paraId="42960800" w14:textId="24568FB3" w:rsidR="00731E8A" w:rsidRDefault="00731E8A" w:rsidP="00731E8A">
      <w:pPr>
        <w:rPr>
          <w:b/>
          <w:color w:val="4472C4" w:themeColor="accent1"/>
        </w:rPr>
      </w:pPr>
      <w:r>
        <w:rPr>
          <w:b/>
          <w:color w:val="4472C4" w:themeColor="accent1"/>
        </w:rPr>
        <w:t xml:space="preserve">Test 6: </w:t>
      </w:r>
      <w:r w:rsidRPr="00CC72F5">
        <w:t xml:space="preserve">Selecting </w:t>
      </w:r>
      <w:r>
        <w:t>Medium,</w:t>
      </w:r>
      <w:r w:rsidRPr="00CC72F5">
        <w:t xml:space="preserve"> then </w:t>
      </w:r>
      <w:r>
        <w:t>General Knowledge</w:t>
      </w:r>
      <w:r w:rsidRPr="00CC72F5">
        <w:t xml:space="preserve"> will bring up a </w:t>
      </w:r>
      <w:r>
        <w:t>General Knowledge</w:t>
      </w:r>
      <w:r w:rsidRPr="00CC72F5">
        <w:t xml:space="preserve"> question with </w:t>
      </w:r>
      <w:r>
        <w:t>3</w:t>
      </w:r>
      <w:r w:rsidRPr="00CC72F5">
        <w:t xml:space="preserve"> options</w:t>
      </w:r>
    </w:p>
    <w:p w14:paraId="7C05CFE6" w14:textId="77777777" w:rsidR="00731E8A" w:rsidRDefault="00731E8A" w:rsidP="00731E8A">
      <w:r>
        <w:rPr>
          <w:b/>
          <w:color w:val="4472C4" w:themeColor="accent1"/>
        </w:rPr>
        <w:t xml:space="preserve">Outcome: </w:t>
      </w:r>
      <w:r w:rsidRPr="00CC72F5">
        <w:t xml:space="preserve">User is presented with </w:t>
      </w:r>
      <w:r>
        <w:t>3</w:t>
      </w:r>
      <w:r w:rsidRPr="00CC72F5">
        <w:t xml:space="preserve"> options</w:t>
      </w:r>
    </w:p>
    <w:p w14:paraId="212FD4EA" w14:textId="1248675B" w:rsidR="00731E8A" w:rsidRDefault="00731E8A" w:rsidP="00731E8A">
      <w:pPr>
        <w:rPr>
          <w:noProof/>
        </w:rPr>
      </w:pPr>
    </w:p>
    <w:p w14:paraId="1F748E43" w14:textId="0099A283" w:rsidR="00731E8A" w:rsidRDefault="00731E8A" w:rsidP="00731E8A">
      <w:pPr>
        <w:rPr>
          <w:noProof/>
        </w:rPr>
      </w:pPr>
      <w:r>
        <w:rPr>
          <w:noProof/>
          <w:lang w:eastAsia="en-GB"/>
        </w:rPr>
        <w:drawing>
          <wp:anchor distT="0" distB="0" distL="114300" distR="114300" simplePos="0" relativeHeight="251695104" behindDoc="1" locked="0" layoutInCell="1" allowOverlap="1" wp14:anchorId="0F43C310" wp14:editId="10782F83">
            <wp:simplePos x="0" y="0"/>
            <wp:positionH relativeFrom="column">
              <wp:posOffset>2705100</wp:posOffset>
            </wp:positionH>
            <wp:positionV relativeFrom="paragraph">
              <wp:posOffset>12065</wp:posOffset>
            </wp:positionV>
            <wp:extent cx="2743200" cy="1666875"/>
            <wp:effectExtent l="0" t="0" r="0" b="9525"/>
            <wp:wrapTight wrapText="bothSides">
              <wp:wrapPolygon edited="0">
                <wp:start x="0" y="0"/>
                <wp:lineTo x="0" y="21477"/>
                <wp:lineTo x="21450" y="21477"/>
                <wp:lineTo x="2145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43200" cy="1666875"/>
                    </a:xfrm>
                    <a:prstGeom prst="rect">
                      <a:avLst/>
                    </a:prstGeom>
                  </pic:spPr>
                </pic:pic>
              </a:graphicData>
            </a:graphic>
          </wp:anchor>
        </w:drawing>
      </w:r>
    </w:p>
    <w:p w14:paraId="303EC320" w14:textId="3B24C5E0" w:rsidR="00731E8A" w:rsidRDefault="00731E8A" w:rsidP="00731E8A">
      <w:pPr>
        <w:rPr>
          <w:b/>
          <w:color w:val="4472C4" w:themeColor="accent1"/>
        </w:rPr>
      </w:pPr>
      <w:r w:rsidRPr="00731E8A">
        <w:rPr>
          <w:noProof/>
        </w:rPr>
        <w:t xml:space="preserve"> </w:t>
      </w:r>
      <w:r>
        <w:rPr>
          <w:b/>
          <w:color w:val="4472C4" w:themeColor="accent1"/>
        </w:rPr>
        <w:t xml:space="preserve">Test 7: </w:t>
      </w:r>
      <w:r w:rsidRPr="00CC72F5">
        <w:t xml:space="preserve">Selecting </w:t>
      </w:r>
      <w:r>
        <w:t>Hard,</w:t>
      </w:r>
      <w:r w:rsidRPr="00CC72F5">
        <w:t xml:space="preserve"> then </w:t>
      </w:r>
      <w:r>
        <w:t>General Knowledge</w:t>
      </w:r>
      <w:r w:rsidRPr="00CC72F5">
        <w:t xml:space="preserve"> will bring up a </w:t>
      </w:r>
      <w:r>
        <w:t>General Knowledge</w:t>
      </w:r>
      <w:r w:rsidRPr="00CC72F5">
        <w:t xml:space="preserve"> question with </w:t>
      </w:r>
      <w:r>
        <w:t>4</w:t>
      </w:r>
      <w:r w:rsidRPr="00CC72F5">
        <w:t xml:space="preserve"> options</w:t>
      </w:r>
    </w:p>
    <w:p w14:paraId="18EFCCF1" w14:textId="6DC37374" w:rsidR="00731E8A" w:rsidRDefault="00731E8A" w:rsidP="00731E8A">
      <w:pPr>
        <w:rPr>
          <w:noProof/>
        </w:rPr>
      </w:pPr>
      <w:r>
        <w:rPr>
          <w:b/>
          <w:color w:val="4472C4" w:themeColor="accent1"/>
        </w:rPr>
        <w:t xml:space="preserve">Outcome: </w:t>
      </w:r>
      <w:r w:rsidRPr="00CC72F5">
        <w:t xml:space="preserve">User is presented with </w:t>
      </w:r>
      <w:r>
        <w:t>4</w:t>
      </w:r>
      <w:r w:rsidRPr="00CC72F5">
        <w:t xml:space="preserve"> options</w:t>
      </w:r>
      <w:r w:rsidRPr="00731E8A">
        <w:rPr>
          <w:noProof/>
        </w:rPr>
        <w:t xml:space="preserve"> </w:t>
      </w:r>
    </w:p>
    <w:p w14:paraId="7E311230" w14:textId="3B93AEC1" w:rsidR="00731E8A" w:rsidRDefault="00731E8A" w:rsidP="00731E8A"/>
    <w:p w14:paraId="2BA3EA92" w14:textId="4A6AAF51" w:rsidR="00731E8A" w:rsidRDefault="00731E8A" w:rsidP="00731E8A"/>
    <w:p w14:paraId="79D48CD1" w14:textId="6A2B1852" w:rsidR="00731E8A" w:rsidRDefault="00731E8A" w:rsidP="00731E8A"/>
    <w:p w14:paraId="1250FF4C" w14:textId="485EC39A" w:rsidR="00731E8A" w:rsidRDefault="00731E8A" w:rsidP="00731E8A"/>
    <w:p w14:paraId="4C65D7C8" w14:textId="6FE38C2B" w:rsidR="00731E8A" w:rsidRDefault="00731E8A" w:rsidP="00731E8A">
      <w:pPr>
        <w:pStyle w:val="Heading1"/>
      </w:pPr>
      <w:r>
        <w:lastRenderedPageBreak/>
        <w:t>Section 4 (code is in section 3</w:t>
      </w:r>
      <w:r w:rsidR="00DA1240">
        <w:t>)</w:t>
      </w:r>
      <w:r>
        <w:t>:</w:t>
      </w:r>
    </w:p>
    <w:p w14:paraId="3C2D709F" w14:textId="2D461BD3" w:rsidR="00731E8A" w:rsidRDefault="00731E8A" w:rsidP="00731E8A">
      <w:pPr>
        <w:pStyle w:val="Heading2"/>
      </w:pPr>
      <w:r>
        <w:t>Assess:</w:t>
      </w:r>
    </w:p>
    <w:p w14:paraId="75A62BB1" w14:textId="700F0258" w:rsidR="00731E8A" w:rsidRDefault="00731E8A" w:rsidP="00731E8A">
      <w:pPr>
        <w:pStyle w:val="ListParagraph"/>
        <w:numPr>
          <w:ilvl w:val="0"/>
          <w:numId w:val="4"/>
        </w:numPr>
      </w:pPr>
      <w:r>
        <w:t>Opens the file</w:t>
      </w:r>
    </w:p>
    <w:p w14:paraId="0AD9CAEE" w14:textId="75BC3F3A" w:rsidR="00731E8A" w:rsidRDefault="00731E8A" w:rsidP="00731E8A">
      <w:pPr>
        <w:pStyle w:val="ListParagraph"/>
        <w:numPr>
          <w:ilvl w:val="0"/>
          <w:numId w:val="4"/>
        </w:numPr>
      </w:pPr>
      <w:r>
        <w:t>Assigns questions to a variable</w:t>
      </w:r>
    </w:p>
    <w:p w14:paraId="51D296AB" w14:textId="263DCBAB" w:rsidR="00731E8A" w:rsidRDefault="00731E8A" w:rsidP="00731E8A">
      <w:pPr>
        <w:pStyle w:val="ListParagraph"/>
        <w:numPr>
          <w:ilvl w:val="0"/>
          <w:numId w:val="4"/>
        </w:numPr>
      </w:pPr>
      <w:r>
        <w:t>Closes file</w:t>
      </w:r>
    </w:p>
    <w:p w14:paraId="2BBB1752" w14:textId="566761F2" w:rsidR="00731E8A" w:rsidRDefault="00731E8A" w:rsidP="00731E8A">
      <w:pPr>
        <w:pStyle w:val="Heading2"/>
      </w:pPr>
      <w:r>
        <w:t>Design:</w:t>
      </w:r>
    </w:p>
    <w:p w14:paraId="57256850" w14:textId="736592F6" w:rsidR="00731E8A" w:rsidRPr="00DA1240" w:rsidRDefault="00731E8A" w:rsidP="00731E8A">
      <w:pPr>
        <w:pStyle w:val="NoSpacing"/>
        <w:rPr>
          <w:sz w:val="22"/>
        </w:rPr>
      </w:pPr>
      <w:r w:rsidRPr="00DA1240">
        <w:rPr>
          <w:sz w:val="22"/>
        </w:rPr>
        <w:t>IF subject == physics THEN</w:t>
      </w:r>
    </w:p>
    <w:p w14:paraId="1AC3E0FA" w14:textId="7E9FDFD2" w:rsidR="00731E8A" w:rsidRPr="00DA1240" w:rsidRDefault="00731E8A" w:rsidP="00731E8A">
      <w:pPr>
        <w:pStyle w:val="NoSpacing"/>
        <w:rPr>
          <w:sz w:val="22"/>
        </w:rPr>
      </w:pPr>
      <w:r w:rsidRPr="00DA1240">
        <w:rPr>
          <w:sz w:val="22"/>
        </w:rPr>
        <w:tab/>
        <w:t>DO f = OPEN Physics Questions.txt in read mode</w:t>
      </w:r>
    </w:p>
    <w:p w14:paraId="49DFD656" w14:textId="3AF476EF" w:rsidR="00731E8A" w:rsidRPr="00DA1240" w:rsidRDefault="00731E8A" w:rsidP="00731E8A">
      <w:pPr>
        <w:pStyle w:val="NoSpacing"/>
        <w:rPr>
          <w:sz w:val="22"/>
        </w:rPr>
      </w:pPr>
      <w:r w:rsidRPr="00DA1240">
        <w:rPr>
          <w:sz w:val="22"/>
        </w:rPr>
        <w:t>ELIF subject == general knowledge THEN</w:t>
      </w:r>
    </w:p>
    <w:p w14:paraId="4F839447" w14:textId="405FB691" w:rsidR="00731E8A" w:rsidRPr="00DA1240" w:rsidRDefault="00731E8A" w:rsidP="00731E8A">
      <w:pPr>
        <w:pStyle w:val="NoSpacing"/>
        <w:rPr>
          <w:sz w:val="22"/>
        </w:rPr>
      </w:pPr>
      <w:r w:rsidRPr="00DA1240">
        <w:rPr>
          <w:sz w:val="22"/>
        </w:rPr>
        <w:tab/>
        <w:t>DO f = OPEN General Knowledge Questions.txt in read mode</w:t>
      </w:r>
    </w:p>
    <w:p w14:paraId="143565C5" w14:textId="11ED50BF" w:rsidR="00731E8A" w:rsidRPr="00DA1240" w:rsidRDefault="00731E8A" w:rsidP="00731E8A">
      <w:pPr>
        <w:pStyle w:val="NoSpacing"/>
        <w:rPr>
          <w:sz w:val="22"/>
        </w:rPr>
      </w:pPr>
      <w:r w:rsidRPr="00DA1240">
        <w:rPr>
          <w:sz w:val="22"/>
        </w:rPr>
        <w:t>ELIF subject == maths THEN</w:t>
      </w:r>
    </w:p>
    <w:p w14:paraId="5F8DF761" w14:textId="05DB9AF1" w:rsidR="00731E8A" w:rsidRPr="00DA1240" w:rsidRDefault="00731E8A" w:rsidP="00731E8A">
      <w:pPr>
        <w:pStyle w:val="NoSpacing"/>
        <w:rPr>
          <w:sz w:val="22"/>
        </w:rPr>
      </w:pPr>
      <w:r w:rsidRPr="00DA1240">
        <w:rPr>
          <w:sz w:val="22"/>
        </w:rPr>
        <w:tab/>
        <w:t>DO f = OPEN Maths Questions.txt in read mode</w:t>
      </w:r>
    </w:p>
    <w:p w14:paraId="645822A5" w14:textId="4F464BC7" w:rsidR="00731E8A" w:rsidRPr="00DA1240" w:rsidRDefault="00731E8A" w:rsidP="00731E8A">
      <w:pPr>
        <w:pStyle w:val="NoSpacing"/>
        <w:rPr>
          <w:sz w:val="22"/>
        </w:rPr>
      </w:pPr>
      <w:r w:rsidRPr="00DA1240">
        <w:rPr>
          <w:sz w:val="22"/>
        </w:rPr>
        <w:t>ELIF subject == geography THEN</w:t>
      </w:r>
    </w:p>
    <w:p w14:paraId="32EB9EBC" w14:textId="29B082E8" w:rsidR="00731E8A" w:rsidRPr="00DA1240" w:rsidRDefault="00731E8A" w:rsidP="00731E8A">
      <w:pPr>
        <w:pStyle w:val="NoSpacing"/>
        <w:rPr>
          <w:sz w:val="22"/>
        </w:rPr>
      </w:pPr>
      <w:r w:rsidRPr="00DA1240">
        <w:rPr>
          <w:sz w:val="22"/>
        </w:rPr>
        <w:tab/>
        <w:t>DO f = OPEN Geography Questions.txt in read mode</w:t>
      </w:r>
    </w:p>
    <w:p w14:paraId="5A6AD6BF" w14:textId="4B52F11A" w:rsidR="00731E8A" w:rsidRPr="00DA1240" w:rsidRDefault="00731E8A" w:rsidP="00731E8A">
      <w:pPr>
        <w:pStyle w:val="NoSpacing"/>
        <w:rPr>
          <w:sz w:val="22"/>
        </w:rPr>
      </w:pPr>
    </w:p>
    <w:p w14:paraId="2B72016C" w14:textId="75B8C8B2" w:rsidR="00731E8A" w:rsidRPr="00DA1240" w:rsidRDefault="00731E8A" w:rsidP="00731E8A">
      <w:pPr>
        <w:pStyle w:val="NoSpacing"/>
        <w:rPr>
          <w:sz w:val="22"/>
        </w:rPr>
      </w:pPr>
      <w:r w:rsidRPr="00DA1240">
        <w:rPr>
          <w:sz w:val="22"/>
        </w:rPr>
        <w:t>IF difficulty == easy THEN</w:t>
      </w:r>
    </w:p>
    <w:p w14:paraId="55F39880" w14:textId="3A298962" w:rsidR="00731E8A" w:rsidRPr="00DA1240" w:rsidRDefault="00731E8A" w:rsidP="00731E8A">
      <w:pPr>
        <w:pStyle w:val="NoSpacing"/>
        <w:rPr>
          <w:sz w:val="22"/>
        </w:rPr>
      </w:pPr>
      <w:r w:rsidRPr="00DA1240">
        <w:rPr>
          <w:sz w:val="22"/>
        </w:rPr>
        <w:tab/>
        <w:t>DO f = f[0:5]</w:t>
      </w:r>
    </w:p>
    <w:p w14:paraId="64DEF25A" w14:textId="176847C8" w:rsidR="00731E8A" w:rsidRPr="00DA1240" w:rsidRDefault="00731E8A" w:rsidP="00731E8A">
      <w:pPr>
        <w:pStyle w:val="NoSpacing"/>
        <w:rPr>
          <w:sz w:val="22"/>
        </w:rPr>
      </w:pPr>
      <w:r w:rsidRPr="00DA1240">
        <w:rPr>
          <w:sz w:val="22"/>
        </w:rPr>
        <w:t>ELIF difficulty == medium THEN</w:t>
      </w:r>
    </w:p>
    <w:p w14:paraId="05B4F343" w14:textId="6E8136D0" w:rsidR="00731E8A" w:rsidRPr="00DA1240" w:rsidRDefault="00731E8A" w:rsidP="00731E8A">
      <w:pPr>
        <w:pStyle w:val="NoSpacing"/>
        <w:rPr>
          <w:sz w:val="22"/>
        </w:rPr>
      </w:pPr>
      <w:r w:rsidRPr="00DA1240">
        <w:rPr>
          <w:sz w:val="22"/>
        </w:rPr>
        <w:tab/>
        <w:t>DO f = f[5:10]</w:t>
      </w:r>
    </w:p>
    <w:p w14:paraId="01EA3DF2" w14:textId="2F2D90A0" w:rsidR="00731E8A" w:rsidRPr="00DA1240" w:rsidRDefault="00731E8A" w:rsidP="00731E8A">
      <w:pPr>
        <w:pStyle w:val="NoSpacing"/>
        <w:rPr>
          <w:sz w:val="22"/>
        </w:rPr>
      </w:pPr>
      <w:r w:rsidRPr="00DA1240">
        <w:rPr>
          <w:sz w:val="22"/>
        </w:rPr>
        <w:t>ELSE</w:t>
      </w:r>
    </w:p>
    <w:p w14:paraId="20203B31" w14:textId="02120BB1" w:rsidR="00DA1240" w:rsidRDefault="00DA1240" w:rsidP="00731E8A">
      <w:pPr>
        <w:pStyle w:val="NoSpacing"/>
      </w:pPr>
      <w:r w:rsidRPr="00DA1240">
        <w:rPr>
          <w:sz w:val="22"/>
          <w:lang w:eastAsia="en-GB"/>
        </w:rPr>
        <w:drawing>
          <wp:anchor distT="0" distB="0" distL="114300" distR="114300" simplePos="0" relativeHeight="251696128" behindDoc="1" locked="0" layoutInCell="1" allowOverlap="1" wp14:anchorId="1E5F3787" wp14:editId="32FB0E80">
            <wp:simplePos x="0" y="0"/>
            <wp:positionH relativeFrom="column">
              <wp:posOffset>-76200</wp:posOffset>
            </wp:positionH>
            <wp:positionV relativeFrom="paragraph">
              <wp:posOffset>281940</wp:posOffset>
            </wp:positionV>
            <wp:extent cx="5731510" cy="4834890"/>
            <wp:effectExtent l="0" t="0" r="2540" b="3810"/>
            <wp:wrapTight wrapText="bothSides">
              <wp:wrapPolygon edited="0">
                <wp:start x="0" y="0"/>
                <wp:lineTo x="0" y="21532"/>
                <wp:lineTo x="21538" y="21532"/>
                <wp:lineTo x="2153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4834890"/>
                    </a:xfrm>
                    <a:prstGeom prst="rect">
                      <a:avLst/>
                    </a:prstGeom>
                  </pic:spPr>
                </pic:pic>
              </a:graphicData>
            </a:graphic>
          </wp:anchor>
        </w:drawing>
      </w:r>
      <w:r>
        <w:tab/>
        <w:t>DO f = f[10:15]</w:t>
      </w:r>
    </w:p>
    <w:p w14:paraId="54A99B03" w14:textId="0957364F" w:rsidR="00DA1240" w:rsidRDefault="00DA1240" w:rsidP="00DA1240">
      <w:pPr>
        <w:pStyle w:val="Heading2"/>
      </w:pPr>
    </w:p>
    <w:p w14:paraId="71CB203B" w14:textId="60F2AEC8" w:rsidR="00DA1240" w:rsidRDefault="00DA1240" w:rsidP="00DA1240">
      <w:pPr>
        <w:pStyle w:val="Heading2"/>
      </w:pPr>
      <w:r>
        <w:t>Develop:</w:t>
      </w:r>
    </w:p>
    <w:p w14:paraId="592805F2" w14:textId="6E559D4B" w:rsidR="00DA1240" w:rsidRDefault="00DA1240" w:rsidP="00DA1240">
      <w:r>
        <w:t>Done in step 3</w:t>
      </w:r>
    </w:p>
    <w:p w14:paraId="6D515EB0" w14:textId="2EA22204" w:rsidR="00DA1240" w:rsidRDefault="00DA1240" w:rsidP="00DA1240">
      <w:pPr>
        <w:pStyle w:val="Heading2"/>
      </w:pPr>
      <w:r>
        <w:t>Testing:</w:t>
      </w:r>
    </w:p>
    <w:p w14:paraId="1CFFC8E0" w14:textId="487BB4F0" w:rsidR="00DA1240" w:rsidRDefault="00DA1240" w:rsidP="00DA1240">
      <w:r>
        <w:t>Questions are shown to be accessed in step 3 testing</w:t>
      </w:r>
    </w:p>
    <w:p w14:paraId="4CD928F6" w14:textId="5FC1ADD1" w:rsidR="00DA1240" w:rsidRDefault="00DA1240" w:rsidP="00DA1240">
      <w:pPr>
        <w:pStyle w:val="Heading1"/>
      </w:pPr>
      <w:r>
        <w:t>Section 5:</w:t>
      </w:r>
    </w:p>
    <w:p w14:paraId="24361B78" w14:textId="41BE0DFB" w:rsidR="00DA1240" w:rsidRDefault="00DA1240" w:rsidP="00DA1240">
      <w:pPr>
        <w:pStyle w:val="Heading2"/>
      </w:pPr>
      <w:r>
        <w:t>Assess:</w:t>
      </w:r>
    </w:p>
    <w:p w14:paraId="332B3605" w14:textId="2D5C39E7" w:rsidR="00DA1240" w:rsidRDefault="00DA1240" w:rsidP="00DA1240">
      <w:pPr>
        <w:pStyle w:val="ListParagraph"/>
        <w:numPr>
          <w:ilvl w:val="0"/>
          <w:numId w:val="5"/>
        </w:numPr>
      </w:pPr>
      <w:r>
        <w:t>Calculate score, percentage and grade</w:t>
      </w:r>
    </w:p>
    <w:p w14:paraId="46262377" w14:textId="74007F93" w:rsidR="00DA1240" w:rsidRDefault="00DA1240" w:rsidP="00DA1240">
      <w:pPr>
        <w:pStyle w:val="ListParagraph"/>
        <w:numPr>
          <w:ilvl w:val="0"/>
          <w:numId w:val="5"/>
        </w:numPr>
      </w:pPr>
      <w:r>
        <w:t>Output to user</w:t>
      </w:r>
    </w:p>
    <w:p w14:paraId="522B17B9" w14:textId="3DBA6BEA" w:rsidR="00DA1240" w:rsidRDefault="00DA1240" w:rsidP="00DA1240">
      <w:pPr>
        <w:pStyle w:val="ListParagraph"/>
        <w:numPr>
          <w:ilvl w:val="0"/>
          <w:numId w:val="5"/>
        </w:numPr>
      </w:pPr>
      <w:r>
        <w:t>Write these to the file “Global Statistics.txt”</w:t>
      </w:r>
    </w:p>
    <w:p w14:paraId="33CAB6AB" w14:textId="6F553161" w:rsidR="00DA1240" w:rsidRDefault="00DA1240" w:rsidP="00DA1240">
      <w:pPr>
        <w:pStyle w:val="Heading2"/>
      </w:pPr>
      <w:r>
        <w:t>Design:</w:t>
      </w:r>
    </w:p>
    <w:p w14:paraId="73C336DB" w14:textId="77777777" w:rsidR="00DA1240" w:rsidRDefault="00DA1240" w:rsidP="00DA1240">
      <w:pPr>
        <w:pStyle w:val="NoSpacing"/>
      </w:pPr>
      <w:r>
        <w:t>Percentage = score/5 * 100</w:t>
      </w:r>
    </w:p>
    <w:p w14:paraId="649FA76B" w14:textId="13F5A93B" w:rsidR="00DA1240" w:rsidRDefault="00DA1240" w:rsidP="00DA1240">
      <w:pPr>
        <w:pStyle w:val="NoSpacing"/>
      </w:pPr>
      <w:r>
        <w:t>IF difficulty == easy:</w:t>
      </w:r>
    </w:p>
    <w:p w14:paraId="49B501DF" w14:textId="397F4215" w:rsidR="00DA1240" w:rsidRDefault="00DA1240" w:rsidP="00DA1240">
      <w:pPr>
        <w:pStyle w:val="NoSpacing"/>
      </w:pPr>
      <w:r>
        <w:tab/>
        <w:t>IF percentage &lt; 50%:</w:t>
      </w:r>
    </w:p>
    <w:p w14:paraId="6217035B" w14:textId="5950F42E" w:rsidR="00DA1240" w:rsidRDefault="00DA1240" w:rsidP="00DA1240">
      <w:pPr>
        <w:pStyle w:val="NoSpacing"/>
      </w:pPr>
      <w:r>
        <w:tab/>
      </w:r>
      <w:r>
        <w:tab/>
        <w:t>Grade = fail</w:t>
      </w:r>
    </w:p>
    <w:p w14:paraId="11B48120" w14:textId="3891D6F2" w:rsidR="00DA1240" w:rsidRDefault="00DA1240" w:rsidP="00DA1240">
      <w:pPr>
        <w:pStyle w:val="NoSpacing"/>
      </w:pPr>
      <w:r>
        <w:tab/>
        <w:t>ELSE:</w:t>
      </w:r>
    </w:p>
    <w:p w14:paraId="4DEFCF04" w14:textId="52C4947C" w:rsidR="00DA1240" w:rsidRDefault="00DA1240" w:rsidP="00DA1240">
      <w:pPr>
        <w:pStyle w:val="NoSpacing"/>
      </w:pPr>
      <w:r>
        <w:tab/>
      </w:r>
      <w:r>
        <w:tab/>
        <w:t>Grade = pass</w:t>
      </w:r>
    </w:p>
    <w:p w14:paraId="5A813462" w14:textId="4A30F3E5" w:rsidR="00DA1240" w:rsidRDefault="004137EC" w:rsidP="00DA1240">
      <w:pPr>
        <w:pStyle w:val="NoSpacing"/>
      </w:pPr>
      <w:r>
        <w:t>EL</w:t>
      </w:r>
      <w:r w:rsidR="00DA1240">
        <w:t>IF difficult == medium:</w:t>
      </w:r>
    </w:p>
    <w:p w14:paraId="16C0D0F6" w14:textId="58A0986A" w:rsidR="00DA1240" w:rsidRDefault="00DA1240" w:rsidP="00DA1240">
      <w:pPr>
        <w:pStyle w:val="NoSpacing"/>
      </w:pPr>
      <w:r>
        <w:tab/>
        <w:t xml:space="preserve">IF percentage </w:t>
      </w:r>
      <w:r w:rsidR="004137EC">
        <w:t>&lt; 40%:</w:t>
      </w:r>
    </w:p>
    <w:p w14:paraId="25A05E03" w14:textId="08E19D24" w:rsidR="004137EC" w:rsidRDefault="004137EC" w:rsidP="00DA1240">
      <w:pPr>
        <w:pStyle w:val="NoSpacing"/>
      </w:pPr>
      <w:r>
        <w:tab/>
      </w:r>
      <w:r>
        <w:tab/>
        <w:t>Grade = fail</w:t>
      </w:r>
    </w:p>
    <w:p w14:paraId="5256308A" w14:textId="1931E3A1" w:rsidR="004137EC" w:rsidRDefault="004137EC" w:rsidP="00DA1240">
      <w:pPr>
        <w:pStyle w:val="NoSpacing"/>
      </w:pPr>
      <w:r>
        <w:tab/>
        <w:t>ELIF percentage &lt;= 80%:</w:t>
      </w:r>
    </w:p>
    <w:p w14:paraId="5B531170" w14:textId="7733139C" w:rsidR="004137EC" w:rsidRDefault="004137EC" w:rsidP="00DA1240">
      <w:pPr>
        <w:pStyle w:val="NoSpacing"/>
      </w:pPr>
      <w:r>
        <w:tab/>
      </w:r>
      <w:r>
        <w:tab/>
        <w:t>Grade = Pass</w:t>
      </w:r>
    </w:p>
    <w:p w14:paraId="7D843C2F" w14:textId="1E3B6EB7" w:rsidR="004137EC" w:rsidRDefault="004137EC" w:rsidP="00DA1240">
      <w:pPr>
        <w:pStyle w:val="NoSpacing"/>
      </w:pPr>
      <w:r>
        <w:tab/>
        <w:t>ELSE:</w:t>
      </w:r>
    </w:p>
    <w:p w14:paraId="69132DC8" w14:textId="1F4F1F60" w:rsidR="004137EC" w:rsidRDefault="004137EC" w:rsidP="00DA1240">
      <w:pPr>
        <w:pStyle w:val="NoSpacing"/>
      </w:pPr>
      <w:r>
        <w:tab/>
      </w:r>
      <w:r>
        <w:tab/>
        <w:t>Grade = Merit</w:t>
      </w:r>
    </w:p>
    <w:p w14:paraId="7B7D08FE" w14:textId="7DC948A9" w:rsidR="004137EC" w:rsidRDefault="004137EC" w:rsidP="00DA1240">
      <w:pPr>
        <w:pStyle w:val="NoSpacing"/>
      </w:pPr>
      <w:r>
        <w:t>ELSE:</w:t>
      </w:r>
    </w:p>
    <w:p w14:paraId="3B411844" w14:textId="76200093" w:rsidR="004137EC" w:rsidRDefault="004137EC" w:rsidP="00DA1240">
      <w:pPr>
        <w:pStyle w:val="NoSpacing"/>
      </w:pPr>
      <w:r>
        <w:tab/>
        <w:t>IF percentage == 0%:</w:t>
      </w:r>
    </w:p>
    <w:p w14:paraId="44C3038F" w14:textId="253D73C8" w:rsidR="004137EC" w:rsidRDefault="004137EC" w:rsidP="00DA1240">
      <w:pPr>
        <w:pStyle w:val="NoSpacing"/>
      </w:pPr>
      <w:r>
        <w:tab/>
      </w:r>
      <w:r>
        <w:tab/>
        <w:t>Grade = fail</w:t>
      </w:r>
    </w:p>
    <w:p w14:paraId="418F8138" w14:textId="5967C420" w:rsidR="004137EC" w:rsidRDefault="004137EC" w:rsidP="00DA1240">
      <w:pPr>
        <w:pStyle w:val="NoSpacing"/>
      </w:pPr>
      <w:r>
        <w:tab/>
        <w:t>ELIF percentage == 20%:</w:t>
      </w:r>
    </w:p>
    <w:p w14:paraId="7CDBDEA1" w14:textId="0155C436" w:rsidR="004137EC" w:rsidRDefault="004137EC" w:rsidP="00DA1240">
      <w:pPr>
        <w:pStyle w:val="NoSpacing"/>
      </w:pPr>
      <w:r>
        <w:tab/>
      </w:r>
      <w:r>
        <w:tab/>
        <w:t>Grade = Pass</w:t>
      </w:r>
    </w:p>
    <w:p w14:paraId="5255017D" w14:textId="65131B39" w:rsidR="004137EC" w:rsidRDefault="004137EC" w:rsidP="00DA1240">
      <w:pPr>
        <w:pStyle w:val="NoSpacing"/>
      </w:pPr>
      <w:r>
        <w:tab/>
        <w:t>ELIF percentage &lt; 80%:</w:t>
      </w:r>
    </w:p>
    <w:p w14:paraId="29085497" w14:textId="0C694306" w:rsidR="004137EC" w:rsidRDefault="004137EC" w:rsidP="00DA1240">
      <w:pPr>
        <w:pStyle w:val="NoSpacing"/>
      </w:pPr>
      <w:r>
        <w:tab/>
      </w:r>
      <w:r>
        <w:tab/>
        <w:t>Grade == Merit</w:t>
      </w:r>
    </w:p>
    <w:p w14:paraId="3D3D06FC" w14:textId="4A730E46" w:rsidR="004137EC" w:rsidRDefault="004137EC" w:rsidP="00DA1240">
      <w:pPr>
        <w:pStyle w:val="NoSpacing"/>
      </w:pPr>
      <w:r>
        <w:tab/>
        <w:t>ELSE:</w:t>
      </w:r>
    </w:p>
    <w:p w14:paraId="3AF75DD6" w14:textId="34CA1C10" w:rsidR="004137EC" w:rsidRDefault="004137EC" w:rsidP="00DA1240">
      <w:pPr>
        <w:pStyle w:val="NoSpacing"/>
      </w:pPr>
      <w:r>
        <w:tab/>
      </w:r>
      <w:r>
        <w:tab/>
        <w:t>Grade = Distinction</w:t>
      </w:r>
    </w:p>
    <w:p w14:paraId="48A36A3A" w14:textId="1B523115" w:rsidR="004137EC" w:rsidRDefault="004137EC" w:rsidP="00DA1240">
      <w:pPr>
        <w:pStyle w:val="NoSpacing"/>
      </w:pPr>
      <w:r>
        <w:t>OUTPUT score, grade, percentage</w:t>
      </w:r>
      <w:r w:rsidR="00837190">
        <w:t xml:space="preserve"> to user and file</w:t>
      </w:r>
    </w:p>
    <w:p w14:paraId="79517D30" w14:textId="034E55B0" w:rsidR="00725CA2" w:rsidRDefault="002C4DAD" w:rsidP="002C4DAD">
      <w:pPr>
        <w:pStyle w:val="NoSpacing"/>
      </w:pPr>
      <w:r w:rsidRPr="002C4DAD">
        <w:rPr>
          <w:lang w:eastAsia="en-GB"/>
        </w:rPr>
        <w:lastRenderedPageBreak/>
        <w:drawing>
          <wp:inline distT="0" distB="0" distL="0" distR="0" wp14:anchorId="55E3D80D" wp14:editId="3B71D545">
            <wp:extent cx="5731510" cy="4167798"/>
            <wp:effectExtent l="0" t="0" r="2540" b="4445"/>
            <wp:docPr id="47" name="Picture 47" descr="N:\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ntitled 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167798"/>
                    </a:xfrm>
                    <a:prstGeom prst="rect">
                      <a:avLst/>
                    </a:prstGeom>
                    <a:noFill/>
                    <a:ln>
                      <a:noFill/>
                    </a:ln>
                  </pic:spPr>
                </pic:pic>
              </a:graphicData>
            </a:graphic>
          </wp:inline>
        </w:drawing>
      </w:r>
      <w:bookmarkStart w:id="0" w:name="_GoBack"/>
      <w:bookmarkEnd w:id="0"/>
    </w:p>
    <w:p w14:paraId="738BB3E4" w14:textId="6C0F2DDE" w:rsidR="00115647" w:rsidRDefault="00115647" w:rsidP="00115647">
      <w:pPr>
        <w:pStyle w:val="Heading1"/>
      </w:pPr>
      <w:r>
        <w:t>Section 6:</w:t>
      </w:r>
    </w:p>
    <w:p w14:paraId="1D5F8414" w14:textId="00C70338" w:rsidR="00115647" w:rsidRDefault="00115647" w:rsidP="00115647">
      <w:pPr>
        <w:pStyle w:val="Heading2"/>
      </w:pPr>
      <w:r>
        <w:t>Assess:</w:t>
      </w:r>
    </w:p>
    <w:p w14:paraId="6DD3296C" w14:textId="121B3BEC" w:rsidR="00115647" w:rsidRDefault="00115647" w:rsidP="00115647">
      <w:pPr>
        <w:pStyle w:val="ListParagraph"/>
        <w:numPr>
          <w:ilvl w:val="0"/>
          <w:numId w:val="6"/>
        </w:numPr>
      </w:pPr>
      <w:r>
        <w:t>Open Global</w:t>
      </w:r>
      <w:r w:rsidR="00B33564">
        <w:t xml:space="preserve"> Statistics file.</w:t>
      </w:r>
    </w:p>
    <w:p w14:paraId="39D69890" w14:textId="4CD2B20D" w:rsidR="00B33564" w:rsidRDefault="00B33564" w:rsidP="00115647">
      <w:pPr>
        <w:pStyle w:val="ListParagraph"/>
        <w:numPr>
          <w:ilvl w:val="0"/>
          <w:numId w:val="6"/>
        </w:numPr>
      </w:pPr>
      <w:r>
        <w:t>Find user and return the results for all quizzes they have taken</w:t>
      </w:r>
    </w:p>
    <w:p w14:paraId="4A056C12" w14:textId="68F17F58" w:rsidR="00B33564" w:rsidRDefault="00B33564" w:rsidP="00115647">
      <w:pPr>
        <w:pStyle w:val="ListParagraph"/>
        <w:numPr>
          <w:ilvl w:val="0"/>
          <w:numId w:val="6"/>
        </w:numPr>
      </w:pPr>
      <w:r>
        <w:t>Find average and highest scores</w:t>
      </w:r>
    </w:p>
    <w:p w14:paraId="13AF4A42" w14:textId="0ACDAA51" w:rsidR="00B33564" w:rsidRDefault="00B33564" w:rsidP="00B33564">
      <w:pPr>
        <w:pStyle w:val="Heading2"/>
      </w:pPr>
      <w:r>
        <w:t>Develop:</w:t>
      </w:r>
    </w:p>
    <w:p w14:paraId="0F0BA1AC" w14:textId="13CEB12A" w:rsidR="00B33564" w:rsidRDefault="00B33564" w:rsidP="00B33564">
      <w:pPr>
        <w:pStyle w:val="NoSpacing"/>
      </w:pPr>
      <w:r>
        <w:t>Choice = INPUT Report for individual or everyone?</w:t>
      </w:r>
    </w:p>
    <w:p w14:paraId="1E32896E" w14:textId="14788AB6" w:rsidR="00B33564" w:rsidRDefault="00B33564" w:rsidP="00B33564">
      <w:pPr>
        <w:pStyle w:val="NoSpacing"/>
      </w:pPr>
      <w:r>
        <w:t>IF choice == individual THEN</w:t>
      </w:r>
    </w:p>
    <w:p w14:paraId="6F6E26E8" w14:textId="4BA269BF" w:rsidR="00B33564" w:rsidRDefault="00B33564" w:rsidP="00B33564">
      <w:pPr>
        <w:pStyle w:val="NoSpacing"/>
      </w:pPr>
      <w:r>
        <w:tab/>
        <w:t>DO Open Global Statistics.txt in read mode</w:t>
      </w:r>
    </w:p>
    <w:p w14:paraId="30BFAC63" w14:textId="0B9D3225" w:rsidR="00B33564" w:rsidRDefault="00B33564" w:rsidP="00B33564">
      <w:pPr>
        <w:pStyle w:val="NoSpacing"/>
      </w:pPr>
      <w:r>
        <w:tab/>
        <w:t>Name = INPUT Whose results do you want?</w:t>
      </w:r>
    </w:p>
    <w:p w14:paraId="289967F2" w14:textId="484308F9" w:rsidR="00B33564" w:rsidRDefault="00B33564" w:rsidP="00B33564">
      <w:pPr>
        <w:pStyle w:val="NoSpacing"/>
      </w:pPr>
      <w:r>
        <w:tab/>
        <w:t>Find name in Global Statistics</w:t>
      </w:r>
    </w:p>
    <w:p w14:paraId="4EBC1717" w14:textId="7176833B" w:rsidR="00B33564" w:rsidRDefault="00B33564" w:rsidP="00B33564">
      <w:pPr>
        <w:pStyle w:val="NoSpacing"/>
      </w:pPr>
      <w:r>
        <w:tab/>
        <w:t>Print results</w:t>
      </w:r>
    </w:p>
    <w:p w14:paraId="6A954F77" w14:textId="7015D1EA" w:rsidR="00B33564" w:rsidRDefault="00B33564" w:rsidP="00B33564">
      <w:pPr>
        <w:pStyle w:val="NoSpacing"/>
      </w:pPr>
      <w:r>
        <w:t>ELIF choice == everyone THEN</w:t>
      </w:r>
    </w:p>
    <w:p w14:paraId="1022E1BE" w14:textId="126EC8EE" w:rsidR="00B33564" w:rsidRDefault="00B33564" w:rsidP="00B33564">
      <w:pPr>
        <w:pStyle w:val="NoSpacing"/>
      </w:pPr>
      <w:r>
        <w:tab/>
        <w:t>Do Open Global Statistics.txt in read mode</w:t>
      </w:r>
    </w:p>
    <w:p w14:paraId="3F1EFB5F" w14:textId="0B53F67F" w:rsidR="00B33564" w:rsidRDefault="00B33564" w:rsidP="00B33564">
      <w:pPr>
        <w:pStyle w:val="NoSpacing"/>
      </w:pPr>
      <w:r>
        <w:tab/>
        <w:t>Subject = INPUT which subject?</w:t>
      </w:r>
    </w:p>
    <w:p w14:paraId="2F242AEC" w14:textId="7DB26AA2" w:rsidR="00B33564" w:rsidRDefault="00B33564" w:rsidP="00B33564">
      <w:pPr>
        <w:pStyle w:val="NoSpacing"/>
      </w:pPr>
      <w:r>
        <w:tab/>
        <w:t>Level = INPUT Which difficulty?</w:t>
      </w:r>
    </w:p>
    <w:p w14:paraId="40B1D425" w14:textId="1806421F" w:rsidR="00B33564" w:rsidRDefault="00B33564" w:rsidP="00B33564">
      <w:pPr>
        <w:pStyle w:val="NoSpacing"/>
      </w:pPr>
      <w:r>
        <w:tab/>
        <w:t>Find scores for subject and difficulty</w:t>
      </w:r>
    </w:p>
    <w:p w14:paraId="43235E5A" w14:textId="2B153811" w:rsidR="00B33564" w:rsidRDefault="00B33564" w:rsidP="00B33564">
      <w:pPr>
        <w:pStyle w:val="NoSpacing"/>
      </w:pPr>
      <w:r>
        <w:tab/>
        <w:t>Print max(scores)</w:t>
      </w:r>
    </w:p>
    <w:p w14:paraId="6814ADC1" w14:textId="7E44C3C6" w:rsidR="00B33564" w:rsidRDefault="00B33564" w:rsidP="00B33564">
      <w:pPr>
        <w:pStyle w:val="NoSpacing"/>
      </w:pPr>
      <w:r>
        <w:tab/>
        <w:t>Print average(scores)</w:t>
      </w:r>
    </w:p>
    <w:p w14:paraId="2F178289" w14:textId="40C10E2A" w:rsidR="002769F5" w:rsidRDefault="002769F5" w:rsidP="002769F5">
      <w:pPr>
        <w:pStyle w:val="Heading2"/>
      </w:pPr>
      <w:r>
        <w:lastRenderedPageBreak/>
        <w:t>Develop:</w:t>
      </w:r>
    </w:p>
    <w:p w14:paraId="49493DF2" w14:textId="1CCBF41D" w:rsidR="002769F5" w:rsidRDefault="002769F5" w:rsidP="002769F5">
      <w:r>
        <w:rPr>
          <w:noProof/>
          <w:lang w:eastAsia="en-GB"/>
        </w:rPr>
        <w:drawing>
          <wp:inline distT="0" distB="0" distL="0" distR="0" wp14:anchorId="49073B05" wp14:editId="790A5781">
            <wp:extent cx="5731510" cy="12776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277620"/>
                    </a:xfrm>
                    <a:prstGeom prst="rect">
                      <a:avLst/>
                    </a:prstGeom>
                  </pic:spPr>
                </pic:pic>
              </a:graphicData>
            </a:graphic>
          </wp:inline>
        </w:drawing>
      </w:r>
    </w:p>
    <w:p w14:paraId="5760C6F0" w14:textId="060D962B" w:rsidR="002769F5" w:rsidRDefault="002769F5" w:rsidP="002769F5">
      <w:r>
        <w:rPr>
          <w:noProof/>
          <w:lang w:eastAsia="en-GB"/>
        </w:rPr>
        <w:drawing>
          <wp:inline distT="0" distB="0" distL="0" distR="0" wp14:anchorId="67E49563" wp14:editId="3FA3B2C2">
            <wp:extent cx="5731510" cy="276415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764155"/>
                    </a:xfrm>
                    <a:prstGeom prst="rect">
                      <a:avLst/>
                    </a:prstGeom>
                  </pic:spPr>
                </pic:pic>
              </a:graphicData>
            </a:graphic>
          </wp:inline>
        </w:drawing>
      </w:r>
    </w:p>
    <w:p w14:paraId="5246B35B" w14:textId="41419DBF" w:rsidR="002769F5" w:rsidRDefault="00725CA2" w:rsidP="002769F5">
      <w:r>
        <w:rPr>
          <w:noProof/>
          <w:lang w:eastAsia="en-GB"/>
        </w:rPr>
        <w:drawing>
          <wp:anchor distT="0" distB="0" distL="114300" distR="114300" simplePos="0" relativeHeight="251698176" behindDoc="1" locked="0" layoutInCell="1" allowOverlap="1" wp14:anchorId="32479780" wp14:editId="66497969">
            <wp:simplePos x="0" y="0"/>
            <wp:positionH relativeFrom="column">
              <wp:posOffset>2788285</wp:posOffset>
            </wp:positionH>
            <wp:positionV relativeFrom="paragraph">
              <wp:posOffset>735076</wp:posOffset>
            </wp:positionV>
            <wp:extent cx="2743200" cy="933450"/>
            <wp:effectExtent l="0" t="0" r="0" b="0"/>
            <wp:wrapTight wrapText="bothSides">
              <wp:wrapPolygon edited="0">
                <wp:start x="0" y="0"/>
                <wp:lineTo x="0" y="21159"/>
                <wp:lineTo x="21450" y="21159"/>
                <wp:lineTo x="2145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43200" cy="933450"/>
                    </a:xfrm>
                    <a:prstGeom prst="rect">
                      <a:avLst/>
                    </a:prstGeom>
                  </pic:spPr>
                </pic:pic>
              </a:graphicData>
            </a:graphic>
          </wp:anchor>
        </w:drawing>
      </w:r>
      <w:r>
        <w:rPr>
          <w:noProof/>
          <w:lang w:eastAsia="en-GB"/>
        </w:rPr>
        <w:drawing>
          <wp:anchor distT="0" distB="0" distL="114300" distR="114300" simplePos="0" relativeHeight="251699200" behindDoc="1" locked="0" layoutInCell="1" allowOverlap="1" wp14:anchorId="4D28E5F6" wp14:editId="0B132BCC">
            <wp:simplePos x="0" y="0"/>
            <wp:positionH relativeFrom="column">
              <wp:posOffset>200914</wp:posOffset>
            </wp:positionH>
            <wp:positionV relativeFrom="paragraph">
              <wp:posOffset>676402</wp:posOffset>
            </wp:positionV>
            <wp:extent cx="2209800" cy="990600"/>
            <wp:effectExtent l="0" t="0" r="0" b="0"/>
            <wp:wrapTight wrapText="bothSides">
              <wp:wrapPolygon edited="0">
                <wp:start x="0" y="0"/>
                <wp:lineTo x="0" y="21185"/>
                <wp:lineTo x="21414" y="21185"/>
                <wp:lineTo x="2141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209800" cy="990600"/>
                    </a:xfrm>
                    <a:prstGeom prst="rect">
                      <a:avLst/>
                    </a:prstGeom>
                  </pic:spPr>
                </pic:pic>
              </a:graphicData>
            </a:graphic>
          </wp:anchor>
        </w:drawing>
      </w:r>
      <w:r w:rsidR="002769F5">
        <w:t>The “Generate Report”</w:t>
      </w:r>
      <w:r w:rsidR="0012372C">
        <w:t xml:space="preserve"> function removes the current widgets and displays the next options</w:t>
      </w:r>
      <w:r>
        <w:t>. If the user presses the option for 6a on the brief, it displays the entry field where the person enters the username of the person they want to generate a report for.</w:t>
      </w:r>
    </w:p>
    <w:p w14:paraId="56CABECC" w14:textId="348AFF1E" w:rsidR="00725CA2" w:rsidRDefault="00725CA2" w:rsidP="002769F5"/>
    <w:p w14:paraId="02BF4ABF" w14:textId="4B4FA484" w:rsidR="00725CA2" w:rsidRDefault="00725CA2" w:rsidP="002769F5">
      <w:r>
        <w:rPr>
          <w:noProof/>
          <w:lang w:eastAsia="en-GB"/>
        </w:rPr>
        <w:drawing>
          <wp:anchor distT="0" distB="0" distL="114300" distR="114300" simplePos="0" relativeHeight="251700224" behindDoc="1" locked="0" layoutInCell="1" allowOverlap="1" wp14:anchorId="4453D7DA" wp14:editId="7633F42E">
            <wp:simplePos x="0" y="0"/>
            <wp:positionH relativeFrom="column">
              <wp:posOffset>2167128</wp:posOffset>
            </wp:positionH>
            <wp:positionV relativeFrom="paragraph">
              <wp:posOffset>314452</wp:posOffset>
            </wp:positionV>
            <wp:extent cx="4086225" cy="1409700"/>
            <wp:effectExtent l="0" t="0" r="9525" b="0"/>
            <wp:wrapTight wrapText="bothSides">
              <wp:wrapPolygon edited="0">
                <wp:start x="0" y="0"/>
                <wp:lineTo x="0" y="21308"/>
                <wp:lineTo x="21550" y="21308"/>
                <wp:lineTo x="21550"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86225" cy="1409700"/>
                    </a:xfrm>
                    <a:prstGeom prst="rect">
                      <a:avLst/>
                    </a:prstGeom>
                  </pic:spPr>
                </pic:pic>
              </a:graphicData>
            </a:graphic>
          </wp:anchor>
        </w:drawing>
      </w:r>
      <w:r>
        <w:t>After the person enters the username and presses the next button, the final function is executed. It checks if the user has taken a quiz, if not then the entry is cleared, and the user is told that the user has not been found in the file. If the user is found, then it goes through each line and sees if it matches the user who the user has entered. It then is put into a string that looks tidy and is finally shown the user.</w:t>
      </w:r>
    </w:p>
    <w:p w14:paraId="49672A1A" w14:textId="15C71298" w:rsidR="00725CA2" w:rsidRDefault="00725CA2" w:rsidP="002769F5"/>
    <w:p w14:paraId="2684BE9A" w14:textId="4C14D9EE" w:rsidR="00725CA2" w:rsidRDefault="00725CA2" w:rsidP="002769F5">
      <w:r>
        <w:t>If the user wants to generate a report for the whole class, then the following function is executed:</w:t>
      </w:r>
    </w:p>
    <w:p w14:paraId="62662C95" w14:textId="7B440793" w:rsidR="00725CA2" w:rsidRPr="002769F5" w:rsidRDefault="00725CA2" w:rsidP="002769F5">
      <w:r>
        <w:rPr>
          <w:noProof/>
          <w:lang w:eastAsia="en-GB"/>
        </w:rPr>
        <w:lastRenderedPageBreak/>
        <w:drawing>
          <wp:inline distT="0" distB="0" distL="0" distR="0" wp14:anchorId="7BE39932" wp14:editId="36D81EF5">
            <wp:extent cx="5731510" cy="367093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670935"/>
                    </a:xfrm>
                    <a:prstGeom prst="rect">
                      <a:avLst/>
                    </a:prstGeom>
                  </pic:spPr>
                </pic:pic>
              </a:graphicData>
            </a:graphic>
          </wp:inline>
        </w:drawing>
      </w:r>
    </w:p>
    <w:sectPr w:rsidR="00725CA2" w:rsidRPr="002769F5">
      <w:head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95C42F" w14:textId="77777777" w:rsidR="005A4039" w:rsidRDefault="005A4039" w:rsidP="005A4039">
      <w:pPr>
        <w:spacing w:after="0" w:line="240" w:lineRule="auto"/>
      </w:pPr>
      <w:r>
        <w:separator/>
      </w:r>
    </w:p>
  </w:endnote>
  <w:endnote w:type="continuationSeparator" w:id="0">
    <w:p w14:paraId="403969F1" w14:textId="77777777" w:rsidR="005A4039" w:rsidRDefault="005A4039" w:rsidP="005A40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C9A7DB" w14:textId="77777777" w:rsidR="005A4039" w:rsidRDefault="005A4039" w:rsidP="005A4039">
      <w:pPr>
        <w:spacing w:after="0" w:line="240" w:lineRule="auto"/>
      </w:pPr>
      <w:r>
        <w:separator/>
      </w:r>
    </w:p>
  </w:footnote>
  <w:footnote w:type="continuationSeparator" w:id="0">
    <w:p w14:paraId="2AB96A6E" w14:textId="77777777" w:rsidR="005A4039" w:rsidRDefault="005A4039" w:rsidP="005A40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9903E" w14:textId="77777777" w:rsidR="005A4039" w:rsidRDefault="005A4039">
    <w:pPr>
      <w:pStyle w:val="Header"/>
    </w:pPr>
    <w:r>
      <w:t>Danyal Durrani</w:t>
    </w:r>
    <w:r>
      <w:tab/>
      <w:t>Hazelwick School</w:t>
    </w:r>
    <w:r>
      <w:tab/>
      <w:t>11D/Cp4</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7520"/>
    <w:multiLevelType w:val="hybridMultilevel"/>
    <w:tmpl w:val="7B2CC41C"/>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287" w:hanging="360"/>
      </w:pPr>
      <w:rPr>
        <w:rFonts w:ascii="Courier New" w:hAnsi="Courier New" w:cs="Courier New" w:hint="default"/>
      </w:rPr>
    </w:lvl>
    <w:lvl w:ilvl="2" w:tplc="08090005" w:tentative="1">
      <w:start w:val="1"/>
      <w:numFmt w:val="bullet"/>
      <w:lvlText w:val=""/>
      <w:lvlJc w:val="left"/>
      <w:pPr>
        <w:ind w:left="2007" w:hanging="360"/>
      </w:pPr>
      <w:rPr>
        <w:rFonts w:ascii="Wingdings" w:hAnsi="Wingdings" w:hint="default"/>
      </w:rPr>
    </w:lvl>
    <w:lvl w:ilvl="3" w:tplc="08090001" w:tentative="1">
      <w:start w:val="1"/>
      <w:numFmt w:val="bullet"/>
      <w:lvlText w:val=""/>
      <w:lvlJc w:val="left"/>
      <w:pPr>
        <w:ind w:left="2727" w:hanging="360"/>
      </w:pPr>
      <w:rPr>
        <w:rFonts w:ascii="Symbol" w:hAnsi="Symbol" w:hint="default"/>
      </w:rPr>
    </w:lvl>
    <w:lvl w:ilvl="4" w:tplc="08090003" w:tentative="1">
      <w:start w:val="1"/>
      <w:numFmt w:val="bullet"/>
      <w:lvlText w:val="o"/>
      <w:lvlJc w:val="left"/>
      <w:pPr>
        <w:ind w:left="3447" w:hanging="360"/>
      </w:pPr>
      <w:rPr>
        <w:rFonts w:ascii="Courier New" w:hAnsi="Courier New" w:cs="Courier New" w:hint="default"/>
      </w:rPr>
    </w:lvl>
    <w:lvl w:ilvl="5" w:tplc="08090005" w:tentative="1">
      <w:start w:val="1"/>
      <w:numFmt w:val="bullet"/>
      <w:lvlText w:val=""/>
      <w:lvlJc w:val="left"/>
      <w:pPr>
        <w:ind w:left="4167" w:hanging="360"/>
      </w:pPr>
      <w:rPr>
        <w:rFonts w:ascii="Wingdings" w:hAnsi="Wingdings" w:hint="default"/>
      </w:rPr>
    </w:lvl>
    <w:lvl w:ilvl="6" w:tplc="08090001" w:tentative="1">
      <w:start w:val="1"/>
      <w:numFmt w:val="bullet"/>
      <w:lvlText w:val=""/>
      <w:lvlJc w:val="left"/>
      <w:pPr>
        <w:ind w:left="4887" w:hanging="360"/>
      </w:pPr>
      <w:rPr>
        <w:rFonts w:ascii="Symbol" w:hAnsi="Symbol" w:hint="default"/>
      </w:rPr>
    </w:lvl>
    <w:lvl w:ilvl="7" w:tplc="08090003" w:tentative="1">
      <w:start w:val="1"/>
      <w:numFmt w:val="bullet"/>
      <w:lvlText w:val="o"/>
      <w:lvlJc w:val="left"/>
      <w:pPr>
        <w:ind w:left="5607" w:hanging="360"/>
      </w:pPr>
      <w:rPr>
        <w:rFonts w:ascii="Courier New" w:hAnsi="Courier New" w:cs="Courier New" w:hint="default"/>
      </w:rPr>
    </w:lvl>
    <w:lvl w:ilvl="8" w:tplc="08090005" w:tentative="1">
      <w:start w:val="1"/>
      <w:numFmt w:val="bullet"/>
      <w:lvlText w:val=""/>
      <w:lvlJc w:val="left"/>
      <w:pPr>
        <w:ind w:left="6327" w:hanging="360"/>
      </w:pPr>
      <w:rPr>
        <w:rFonts w:ascii="Wingdings" w:hAnsi="Wingdings" w:hint="default"/>
      </w:rPr>
    </w:lvl>
  </w:abstractNum>
  <w:abstractNum w:abstractNumId="1" w15:restartNumberingAfterBreak="0">
    <w:nsid w:val="353741E3"/>
    <w:multiLevelType w:val="hybridMultilevel"/>
    <w:tmpl w:val="AF76F928"/>
    <w:lvl w:ilvl="0" w:tplc="605C4446">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4BAE23C0"/>
    <w:multiLevelType w:val="hybridMultilevel"/>
    <w:tmpl w:val="53EAC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8E87F14"/>
    <w:multiLevelType w:val="hybridMultilevel"/>
    <w:tmpl w:val="F6745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C20628C"/>
    <w:multiLevelType w:val="hybridMultilevel"/>
    <w:tmpl w:val="A7BA2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8536CEB"/>
    <w:multiLevelType w:val="hybridMultilevel"/>
    <w:tmpl w:val="7B48E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9C7"/>
    <w:rsid w:val="0002411A"/>
    <w:rsid w:val="00033EFE"/>
    <w:rsid w:val="00115647"/>
    <w:rsid w:val="0012372C"/>
    <w:rsid w:val="00133C25"/>
    <w:rsid w:val="001576CA"/>
    <w:rsid w:val="001726E2"/>
    <w:rsid w:val="001B0053"/>
    <w:rsid w:val="00200F7F"/>
    <w:rsid w:val="00216F4B"/>
    <w:rsid w:val="002268B9"/>
    <w:rsid w:val="002769F5"/>
    <w:rsid w:val="002C4DAD"/>
    <w:rsid w:val="002D063F"/>
    <w:rsid w:val="00314789"/>
    <w:rsid w:val="00362A5F"/>
    <w:rsid w:val="004137EC"/>
    <w:rsid w:val="004D7FFC"/>
    <w:rsid w:val="004E68CE"/>
    <w:rsid w:val="005A4039"/>
    <w:rsid w:val="00691A77"/>
    <w:rsid w:val="006F6716"/>
    <w:rsid w:val="00725CA2"/>
    <w:rsid w:val="00731E8A"/>
    <w:rsid w:val="00837190"/>
    <w:rsid w:val="008738DA"/>
    <w:rsid w:val="00964ABA"/>
    <w:rsid w:val="00997450"/>
    <w:rsid w:val="00A21BF9"/>
    <w:rsid w:val="00B33564"/>
    <w:rsid w:val="00CB4977"/>
    <w:rsid w:val="00CC72F5"/>
    <w:rsid w:val="00D17DA3"/>
    <w:rsid w:val="00D329C7"/>
    <w:rsid w:val="00DA1240"/>
    <w:rsid w:val="00E20DF4"/>
    <w:rsid w:val="00E243C6"/>
    <w:rsid w:val="00E52D81"/>
    <w:rsid w:val="00E93AC0"/>
    <w:rsid w:val="00F12A1F"/>
    <w:rsid w:val="00F409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B19D2"/>
  <w15:chartTrackingRefBased/>
  <w15:docId w15:val="{1F26F0CD-AC68-4BB5-A6F1-BA5F9878F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3AC0"/>
  </w:style>
  <w:style w:type="paragraph" w:styleId="Heading1">
    <w:name w:val="heading 1"/>
    <w:basedOn w:val="Normal"/>
    <w:next w:val="Normal"/>
    <w:link w:val="Heading1Char"/>
    <w:uiPriority w:val="9"/>
    <w:qFormat/>
    <w:rsid w:val="00E93AC0"/>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D329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3AC0"/>
    <w:pPr>
      <w:spacing w:after="0" w:line="240" w:lineRule="auto"/>
      <w:contextualSpacing/>
      <w:jc w:val="center"/>
    </w:pPr>
    <w:rPr>
      <w:rFonts w:asciiTheme="majorHAnsi" w:eastAsiaTheme="majorEastAsia" w:hAnsiTheme="majorHAnsi" w:cstheme="majorBidi"/>
      <w:b/>
      <w:spacing w:val="-10"/>
      <w:kern w:val="28"/>
      <w:sz w:val="56"/>
      <w:szCs w:val="56"/>
      <w:u w:val="single"/>
    </w:rPr>
  </w:style>
  <w:style w:type="character" w:customStyle="1" w:styleId="TitleChar">
    <w:name w:val="Title Char"/>
    <w:basedOn w:val="DefaultParagraphFont"/>
    <w:link w:val="Title"/>
    <w:uiPriority w:val="10"/>
    <w:rsid w:val="00E93AC0"/>
    <w:rPr>
      <w:rFonts w:asciiTheme="majorHAnsi" w:eastAsiaTheme="majorEastAsia" w:hAnsiTheme="majorHAnsi" w:cstheme="majorBidi"/>
      <w:b/>
      <w:spacing w:val="-10"/>
      <w:kern w:val="28"/>
      <w:sz w:val="56"/>
      <w:szCs w:val="56"/>
      <w:u w:val="single"/>
    </w:rPr>
  </w:style>
  <w:style w:type="character" w:customStyle="1" w:styleId="Heading1Char">
    <w:name w:val="Heading 1 Char"/>
    <w:basedOn w:val="DefaultParagraphFont"/>
    <w:link w:val="Heading1"/>
    <w:uiPriority w:val="9"/>
    <w:rsid w:val="00E93AC0"/>
    <w:rPr>
      <w:rFonts w:asciiTheme="majorHAnsi" w:eastAsiaTheme="majorEastAsia" w:hAnsiTheme="majorHAnsi" w:cstheme="majorBidi"/>
      <w:b/>
      <w:color w:val="2F5496" w:themeColor="accent1" w:themeShade="BF"/>
      <w:sz w:val="36"/>
      <w:szCs w:val="32"/>
    </w:rPr>
  </w:style>
  <w:style w:type="character" w:customStyle="1" w:styleId="Heading2Char">
    <w:name w:val="Heading 2 Char"/>
    <w:basedOn w:val="DefaultParagraphFont"/>
    <w:link w:val="Heading2"/>
    <w:uiPriority w:val="9"/>
    <w:rsid w:val="00D329C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329C7"/>
    <w:pPr>
      <w:ind w:left="720"/>
      <w:contextualSpacing/>
    </w:pPr>
  </w:style>
  <w:style w:type="paragraph" w:styleId="NoSpacing">
    <w:name w:val="No Spacing"/>
    <w:aliases w:val="Code"/>
    <w:autoRedefine/>
    <w:uiPriority w:val="1"/>
    <w:qFormat/>
    <w:rsid w:val="00731E8A"/>
    <w:pPr>
      <w:spacing w:after="0" w:line="240" w:lineRule="auto"/>
    </w:pPr>
    <w:rPr>
      <w:rFonts w:ascii="Consolas" w:hAnsi="Consolas"/>
      <w:noProof/>
      <w:sz w:val="24"/>
    </w:rPr>
  </w:style>
  <w:style w:type="paragraph" w:styleId="Header">
    <w:name w:val="header"/>
    <w:basedOn w:val="Normal"/>
    <w:link w:val="HeaderChar"/>
    <w:uiPriority w:val="99"/>
    <w:unhideWhenUsed/>
    <w:rsid w:val="005A40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4039"/>
  </w:style>
  <w:style w:type="paragraph" w:styleId="Footer">
    <w:name w:val="footer"/>
    <w:basedOn w:val="Normal"/>
    <w:link w:val="FooterChar"/>
    <w:uiPriority w:val="99"/>
    <w:unhideWhenUsed/>
    <w:rsid w:val="005A40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40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9B093-66BB-4C6B-97F0-990116E54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7322AF40.dotm</Template>
  <TotalTime>659</TotalTime>
  <Pages>14</Pages>
  <Words>1656</Words>
  <Characters>9441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Aadil &amp; Danyal's PC</dc:creator>
  <cp:keywords/>
  <dc:description/>
  <cp:lastModifiedBy>D.DURRANI</cp:lastModifiedBy>
  <cp:revision>21</cp:revision>
  <dcterms:created xsi:type="dcterms:W3CDTF">2018-01-12T18:34:00Z</dcterms:created>
  <dcterms:modified xsi:type="dcterms:W3CDTF">2018-02-19T09:50:00Z</dcterms:modified>
</cp:coreProperties>
</file>